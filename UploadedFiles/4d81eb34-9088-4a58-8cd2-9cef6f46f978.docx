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319C" w14:textId="3983B155" w:rsidR="0023168E" w:rsidRPr="00574A8F" w:rsidRDefault="00A45E1D" w:rsidP="000D3D84">
      <w:pPr>
        <w:pStyle w:val="Title"/>
      </w:pPr>
      <w:bookmarkStart w:id="0" w:name="_Hlk227289074"/>
      <w:bookmarkEnd w:id="0"/>
      <w:r w:rsidRPr="00A45E1D">
        <w:t xml:space="preserve">DASM-AFP: Computer-based Document Archiving and Security Management for Armed Forces of the Philippines </w:t>
      </w:r>
    </w:p>
    <w:p w14:paraId="56192542" w14:textId="77777777" w:rsidR="0023168E" w:rsidRDefault="0023168E" w:rsidP="0023168E">
      <w:r>
        <w:t xml:space="preserve">A </w:t>
      </w:r>
      <w:r w:rsidR="0000332C">
        <w:t>Capstone Project</w:t>
      </w:r>
    </w:p>
    <w:p w14:paraId="1DB72AEC" w14:textId="77777777" w:rsidR="0023168E" w:rsidRDefault="0023168E" w:rsidP="0023168E">
      <w:r>
        <w:t>Presented to the Faculty of the</w:t>
      </w:r>
    </w:p>
    <w:p w14:paraId="16F66053" w14:textId="77777777" w:rsidR="0023168E" w:rsidRDefault="00574A8F" w:rsidP="0023168E">
      <w:r>
        <w:t>Information and Communications Technology Program</w:t>
      </w:r>
    </w:p>
    <w:p w14:paraId="04DA19A9" w14:textId="540000F2" w:rsidR="00574A8F" w:rsidRDefault="00574A8F" w:rsidP="00574A8F">
      <w:r>
        <w:t xml:space="preserve">STI College </w:t>
      </w:r>
      <w:r w:rsidR="000D3D84">
        <w:t>Cubao</w:t>
      </w:r>
    </w:p>
    <w:p w14:paraId="3E172324" w14:textId="77777777" w:rsidR="00574A8F" w:rsidRDefault="00574A8F" w:rsidP="00574A8F">
      <w:pPr>
        <w:spacing w:after="1560" w:line="1200" w:lineRule="auto"/>
      </w:pPr>
    </w:p>
    <w:p w14:paraId="18ABDF24" w14:textId="77777777" w:rsidR="00574A8F" w:rsidRDefault="00574A8F" w:rsidP="00574A8F">
      <w:r>
        <w:t>In Partial Fulfilment</w:t>
      </w:r>
    </w:p>
    <w:p w14:paraId="149C315C" w14:textId="77777777" w:rsidR="00574A8F" w:rsidRDefault="00574A8F" w:rsidP="00574A8F">
      <w:r>
        <w:t>of the Requirements for the Degree</w:t>
      </w:r>
    </w:p>
    <w:p w14:paraId="471E62A0" w14:textId="1D1213A3" w:rsidR="00574A8F" w:rsidRDefault="00574A8F" w:rsidP="00574A8F">
      <w:pPr>
        <w:spacing w:after="1560" w:line="1200" w:lineRule="auto"/>
      </w:pPr>
      <w:r>
        <w:t xml:space="preserve">Bachelor of Science in </w:t>
      </w:r>
      <w:r w:rsidR="000D3D84">
        <w:t>Information Technology</w:t>
      </w:r>
    </w:p>
    <w:p w14:paraId="739E9C29" w14:textId="77777777" w:rsidR="00A45E1D" w:rsidRDefault="00A45E1D" w:rsidP="00A45E1D">
      <w:r>
        <w:t>Angelo Kyle S. Pinlac</w:t>
      </w:r>
    </w:p>
    <w:p w14:paraId="26D9B992" w14:textId="77777777" w:rsidR="00A45E1D" w:rsidRDefault="00A45E1D" w:rsidP="00A45E1D">
      <w:r>
        <w:t>Cherish Love A. Faeldin</w:t>
      </w:r>
    </w:p>
    <w:p w14:paraId="09B0E671" w14:textId="77777777" w:rsidR="00A45E1D" w:rsidRDefault="00A45E1D" w:rsidP="00A45E1D">
      <w:r>
        <w:t>Dominic Anthony M. Rabano</w:t>
      </w:r>
    </w:p>
    <w:p w14:paraId="2AE2AD1D" w14:textId="62852CB4" w:rsidR="00BA40ED" w:rsidRDefault="00A45E1D" w:rsidP="00A45E1D">
      <w:r>
        <w:t xml:space="preserve">May Ann R. </w:t>
      </w:r>
      <w:proofErr w:type="spellStart"/>
      <w:r>
        <w:t>Villadar</w:t>
      </w:r>
      <w:proofErr w:type="spellEnd"/>
    </w:p>
    <w:p w14:paraId="5517EFF3" w14:textId="77777777" w:rsidR="00BA40ED" w:rsidRDefault="00BA40ED" w:rsidP="00BA40ED"/>
    <w:p w14:paraId="125D22E2" w14:textId="77777777" w:rsidR="00BA40ED" w:rsidRDefault="00BA40ED" w:rsidP="00BA40ED"/>
    <w:p w14:paraId="184F3F85" w14:textId="77777777" w:rsidR="00D17568" w:rsidRDefault="00D17568" w:rsidP="00BA40ED"/>
    <w:p w14:paraId="6B0B1ED9" w14:textId="77777777" w:rsidR="00D17568" w:rsidRDefault="00D17568" w:rsidP="00BA40ED"/>
    <w:p w14:paraId="5F21EAD8" w14:textId="77777777" w:rsidR="00D17568" w:rsidRDefault="00D17568" w:rsidP="00BA40ED"/>
    <w:p w14:paraId="1A0FF745" w14:textId="24AB6A83" w:rsidR="00BA40ED" w:rsidRDefault="000D3D84" w:rsidP="00BA40ED">
      <w:r>
        <w:t>October 19, 2025</w:t>
      </w:r>
    </w:p>
    <w:p w14:paraId="718DCA43" w14:textId="77777777" w:rsidR="00BA40ED" w:rsidRDefault="00BA40ED" w:rsidP="00BA40ED">
      <w:r>
        <w:br w:type="page"/>
      </w:r>
    </w:p>
    <w:p w14:paraId="67954F05" w14:textId="433A7259" w:rsidR="00FA69C0" w:rsidRPr="00AF0173" w:rsidRDefault="00FA69C0" w:rsidP="00FA69C0">
      <w:pPr>
        <w:rPr>
          <w:b w:val="0"/>
          <w:szCs w:val="24"/>
        </w:rPr>
      </w:pPr>
      <w:bookmarkStart w:id="1" w:name="_Toc455145984"/>
      <w:r w:rsidRPr="00AF0173">
        <w:rPr>
          <w:szCs w:val="24"/>
        </w:rPr>
        <w:lastRenderedPageBreak/>
        <w:t xml:space="preserve">ENDORSEMENT FORM FOR </w:t>
      </w:r>
      <w:r w:rsidR="00A45E1D">
        <w:rPr>
          <w:szCs w:val="24"/>
        </w:rPr>
        <w:t>PROPOSAL</w:t>
      </w:r>
      <w:r w:rsidRPr="00AF0173">
        <w:rPr>
          <w:szCs w:val="24"/>
        </w:rPr>
        <w:t xml:space="preserve"> DEFENSE</w:t>
      </w:r>
    </w:p>
    <w:p w14:paraId="66055532" w14:textId="77777777" w:rsidR="00FA69C0" w:rsidRPr="00AF0173" w:rsidRDefault="00FA69C0" w:rsidP="00FA69C0">
      <w:pPr>
        <w:rPr>
          <w:b w:val="0"/>
          <w:szCs w:val="24"/>
        </w:rPr>
      </w:pPr>
    </w:p>
    <w:p w14:paraId="75A24BF5" w14:textId="77777777" w:rsidR="00FA69C0" w:rsidRPr="00AF0173" w:rsidRDefault="00FA69C0" w:rsidP="00FA69C0">
      <w:pPr>
        <w:rPr>
          <w:b w:val="0"/>
          <w:szCs w:val="24"/>
        </w:rPr>
      </w:pPr>
    </w:p>
    <w:p w14:paraId="6B425500" w14:textId="77777777" w:rsidR="00A45E1D" w:rsidRDefault="00FA69C0" w:rsidP="00A45E1D">
      <w:pPr>
        <w:ind w:left="3600" w:hanging="3600"/>
        <w:jc w:val="left"/>
      </w:pPr>
      <w:r w:rsidRPr="00AF0173">
        <w:rPr>
          <w:szCs w:val="24"/>
        </w:rPr>
        <w:t xml:space="preserve">TITLE OF RESEARCH: </w:t>
      </w:r>
      <w:r w:rsidRPr="00AF0173">
        <w:rPr>
          <w:szCs w:val="24"/>
        </w:rPr>
        <w:tab/>
      </w:r>
      <w:r w:rsidR="00A45E1D">
        <w:t xml:space="preserve">DASM-AFP: Computer-based Document </w:t>
      </w:r>
    </w:p>
    <w:p w14:paraId="6E48EC50" w14:textId="4C8D19DE" w:rsidR="00FA69C0" w:rsidRPr="00AF0173" w:rsidRDefault="00A45E1D" w:rsidP="00A45E1D">
      <w:pPr>
        <w:ind w:left="3600"/>
        <w:jc w:val="left"/>
        <w:rPr>
          <w:b w:val="0"/>
          <w:szCs w:val="24"/>
        </w:rPr>
      </w:pPr>
      <w:r>
        <w:t>Archiving and Security Management for Armed Forces of the Philippines</w:t>
      </w:r>
    </w:p>
    <w:p w14:paraId="7E9EB211" w14:textId="77777777" w:rsidR="00FA69C0" w:rsidRPr="00AF0173" w:rsidRDefault="00FA69C0" w:rsidP="00FA69C0">
      <w:pPr>
        <w:jc w:val="left"/>
        <w:rPr>
          <w:b w:val="0"/>
          <w:szCs w:val="24"/>
        </w:rPr>
      </w:pPr>
    </w:p>
    <w:p w14:paraId="292243DE" w14:textId="77777777" w:rsidR="00FA69C0" w:rsidRPr="00AF0173" w:rsidRDefault="00FA69C0" w:rsidP="00FA69C0">
      <w:pPr>
        <w:jc w:val="left"/>
        <w:rPr>
          <w:b w:val="0"/>
          <w:szCs w:val="24"/>
        </w:rPr>
      </w:pPr>
    </w:p>
    <w:p w14:paraId="16ADEF5D" w14:textId="77777777" w:rsidR="00A45E1D" w:rsidRPr="00AF0173" w:rsidRDefault="00FA69C0" w:rsidP="00A45E1D">
      <w:pPr>
        <w:jc w:val="left"/>
        <w:rPr>
          <w:b w:val="0"/>
          <w:noProof/>
        </w:rPr>
      </w:pPr>
      <w:r w:rsidRPr="00AF0173">
        <w:rPr>
          <w:szCs w:val="24"/>
        </w:rPr>
        <w:t>NAME OF PROPONENTS:</w:t>
      </w:r>
      <w:r w:rsidRPr="00AF0173">
        <w:rPr>
          <w:szCs w:val="24"/>
        </w:rPr>
        <w:tab/>
      </w:r>
      <w:r w:rsidR="00A45E1D">
        <w:t>Angelo Kyle S. Pinlac</w:t>
      </w:r>
    </w:p>
    <w:p w14:paraId="29C48CBE" w14:textId="77777777" w:rsidR="00A45E1D" w:rsidRPr="00AF0173" w:rsidRDefault="00A45E1D" w:rsidP="00A45E1D">
      <w:pPr>
        <w:ind w:left="3600"/>
        <w:jc w:val="left"/>
        <w:rPr>
          <w:bCs/>
          <w:noProof/>
        </w:rPr>
      </w:pPr>
      <w:r w:rsidRPr="188AD57F">
        <w:rPr>
          <w:bCs/>
          <w:noProof/>
        </w:rPr>
        <w:t>Cherish Love A. Faeldin</w:t>
      </w:r>
    </w:p>
    <w:p w14:paraId="74581336" w14:textId="77777777" w:rsidR="00A45E1D" w:rsidRPr="00AF0173" w:rsidRDefault="00A45E1D" w:rsidP="00A45E1D">
      <w:pPr>
        <w:ind w:left="3600"/>
        <w:jc w:val="left"/>
        <w:rPr>
          <w:bCs/>
          <w:noProof/>
        </w:rPr>
      </w:pPr>
      <w:r w:rsidRPr="188AD57F">
        <w:rPr>
          <w:bCs/>
          <w:noProof/>
        </w:rPr>
        <w:t>Dominic Anthony M. Rabano</w:t>
      </w:r>
    </w:p>
    <w:p w14:paraId="71E5F5AD" w14:textId="77777777" w:rsidR="00A45E1D" w:rsidRPr="00AF0173" w:rsidRDefault="00A45E1D" w:rsidP="00A45E1D">
      <w:pPr>
        <w:ind w:left="3600"/>
        <w:jc w:val="left"/>
        <w:rPr>
          <w:bCs/>
          <w:noProof/>
        </w:rPr>
      </w:pPr>
      <w:r w:rsidRPr="188AD57F">
        <w:rPr>
          <w:bCs/>
          <w:noProof/>
        </w:rPr>
        <w:t>May Ann R. Villadar</w:t>
      </w:r>
    </w:p>
    <w:p w14:paraId="176D6B56" w14:textId="1E0EDFD1" w:rsidR="00FA69C0" w:rsidRPr="00AF0173" w:rsidRDefault="00A45E1D" w:rsidP="00A45E1D">
      <w:pPr>
        <w:jc w:val="left"/>
        <w:rPr>
          <w:b w:val="0"/>
          <w:szCs w:val="24"/>
        </w:rPr>
      </w:pPr>
      <w:r w:rsidRPr="00AF0173">
        <w:rPr>
          <w:szCs w:val="24"/>
        </w:rPr>
        <w:tab/>
      </w:r>
      <w:r w:rsidRPr="00AF0173">
        <w:rPr>
          <w:szCs w:val="24"/>
        </w:rPr>
        <w:tab/>
      </w:r>
      <w:r w:rsidRPr="00AF0173">
        <w:rPr>
          <w:szCs w:val="24"/>
        </w:rPr>
        <w:tab/>
      </w:r>
      <w:r w:rsidR="00FA69C0" w:rsidRPr="00AF0173">
        <w:rPr>
          <w:szCs w:val="24"/>
        </w:rPr>
        <w:tab/>
      </w:r>
      <w:r w:rsidR="00FA69C0" w:rsidRPr="00AF0173">
        <w:rPr>
          <w:szCs w:val="24"/>
        </w:rPr>
        <w:tab/>
      </w:r>
      <w:r w:rsidR="00FA69C0" w:rsidRPr="00AF0173">
        <w:rPr>
          <w:szCs w:val="24"/>
        </w:rPr>
        <w:tab/>
      </w:r>
    </w:p>
    <w:p w14:paraId="5BBB866D" w14:textId="77777777" w:rsidR="00FA69C0" w:rsidRPr="00AF0173" w:rsidRDefault="00FA69C0" w:rsidP="00FA69C0">
      <w:pPr>
        <w:jc w:val="both"/>
        <w:rPr>
          <w:b w:val="0"/>
          <w:szCs w:val="24"/>
        </w:rPr>
      </w:pPr>
    </w:p>
    <w:p w14:paraId="4420E8AD" w14:textId="77777777" w:rsidR="00FA69C0" w:rsidRPr="00AF0173" w:rsidRDefault="00FA69C0" w:rsidP="00FA69C0">
      <w:pPr>
        <w:jc w:val="both"/>
        <w:rPr>
          <w:b w:val="0"/>
          <w:szCs w:val="24"/>
        </w:rPr>
      </w:pPr>
    </w:p>
    <w:p w14:paraId="3D8B0FF6" w14:textId="77777777" w:rsidR="00FA69C0" w:rsidRPr="00AF0173" w:rsidRDefault="00FA69C0" w:rsidP="00FA69C0">
      <w:pPr>
        <w:rPr>
          <w:b w:val="0"/>
        </w:rPr>
      </w:pPr>
      <w:r w:rsidRPr="00AF0173">
        <w:rPr>
          <w:b w:val="0"/>
        </w:rPr>
        <w:t xml:space="preserve">In Partial Fulfilment of the Requirements </w:t>
      </w:r>
    </w:p>
    <w:p w14:paraId="1AF0256A" w14:textId="4BBFA48A" w:rsidR="00FA69C0" w:rsidRPr="00AF0173" w:rsidRDefault="00FA69C0" w:rsidP="00FA69C0">
      <w:pPr>
        <w:rPr>
          <w:b w:val="0"/>
        </w:rPr>
      </w:pPr>
      <w:r w:rsidRPr="00AF0173">
        <w:rPr>
          <w:b w:val="0"/>
        </w:rPr>
        <w:t xml:space="preserve">for the degree Bachelor of Science in </w:t>
      </w:r>
      <w:r w:rsidR="000D3D84">
        <w:rPr>
          <w:b w:val="0"/>
        </w:rPr>
        <w:t>Information Technology</w:t>
      </w:r>
    </w:p>
    <w:p w14:paraId="09D80D35" w14:textId="5F518549" w:rsidR="00FA69C0" w:rsidRPr="00AF0173" w:rsidRDefault="00FA69C0" w:rsidP="00FA69C0">
      <w:pPr>
        <w:rPr>
          <w:b w:val="0"/>
          <w:szCs w:val="24"/>
        </w:rPr>
      </w:pPr>
      <w:r w:rsidRPr="00AF0173">
        <w:rPr>
          <w:b w:val="0"/>
          <w:szCs w:val="24"/>
        </w:rPr>
        <w:t xml:space="preserve">has been examined and is recommended for </w:t>
      </w:r>
      <w:r w:rsidR="00A45E1D">
        <w:rPr>
          <w:b w:val="0"/>
          <w:szCs w:val="24"/>
        </w:rPr>
        <w:t>Proposal</w:t>
      </w:r>
      <w:r w:rsidRPr="00AF0173">
        <w:rPr>
          <w:b w:val="0"/>
          <w:szCs w:val="24"/>
        </w:rPr>
        <w:t xml:space="preserve"> Defense.</w:t>
      </w:r>
    </w:p>
    <w:p w14:paraId="407F587C"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7269A8" w14:textId="77777777" w:rsidR="00FA69C0" w:rsidRPr="00AF0173" w:rsidRDefault="00FA69C0" w:rsidP="00FA69C0">
      <w:pPr>
        <w:widowControl w:val="0"/>
        <w:overflowPunct w:val="0"/>
        <w:autoSpaceDE w:val="0"/>
        <w:autoSpaceDN w:val="0"/>
        <w:adjustRightInd w:val="0"/>
        <w:spacing w:line="241" w:lineRule="auto"/>
        <w:ind w:right="60"/>
        <w:rPr>
          <w:b w:val="0"/>
          <w:szCs w:val="24"/>
        </w:rPr>
      </w:pPr>
    </w:p>
    <w:p w14:paraId="704C3F59" w14:textId="77777777" w:rsidR="00FA69C0" w:rsidRPr="00AF0173" w:rsidRDefault="00FA69C0" w:rsidP="00FA69C0">
      <w:pPr>
        <w:widowControl w:val="0"/>
        <w:autoSpaceDE w:val="0"/>
        <w:autoSpaceDN w:val="0"/>
        <w:adjustRightInd w:val="0"/>
        <w:ind w:right="60"/>
        <w:rPr>
          <w:b w:val="0"/>
          <w:szCs w:val="24"/>
        </w:rPr>
      </w:pPr>
    </w:p>
    <w:p w14:paraId="38273A22" w14:textId="77777777" w:rsidR="00FA69C0" w:rsidRPr="00AF0173" w:rsidRDefault="00FA69C0" w:rsidP="00FA69C0">
      <w:pPr>
        <w:widowControl w:val="0"/>
        <w:autoSpaceDE w:val="0"/>
        <w:autoSpaceDN w:val="0"/>
        <w:adjustRightInd w:val="0"/>
        <w:ind w:right="60"/>
        <w:rPr>
          <w:b w:val="0"/>
          <w:szCs w:val="24"/>
        </w:rPr>
      </w:pPr>
      <w:r w:rsidRPr="00AF0173">
        <w:rPr>
          <w:szCs w:val="24"/>
        </w:rPr>
        <w:t>ENDORSED BY:</w:t>
      </w:r>
    </w:p>
    <w:p w14:paraId="53EE0D7B"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6E880D6F" w14:textId="77777777" w:rsidR="00FA69C0" w:rsidRPr="00AF0173" w:rsidRDefault="00FA69C0" w:rsidP="00FA69C0">
      <w:pPr>
        <w:widowControl w:val="0"/>
        <w:overflowPunct w:val="0"/>
        <w:autoSpaceDE w:val="0"/>
        <w:autoSpaceDN w:val="0"/>
        <w:adjustRightInd w:val="0"/>
        <w:spacing w:line="241" w:lineRule="auto"/>
        <w:ind w:right="60"/>
        <w:rPr>
          <w:szCs w:val="24"/>
        </w:rPr>
      </w:pPr>
    </w:p>
    <w:p w14:paraId="44EF9122" w14:textId="77777777" w:rsidR="00A45E1D" w:rsidRPr="00AF0173" w:rsidRDefault="00A45E1D" w:rsidP="00A45E1D">
      <w:pPr>
        <w:rPr>
          <w:b w:val="0"/>
          <w:noProof/>
          <w:kern w:val="2"/>
        </w:rPr>
      </w:pPr>
      <w:r w:rsidRPr="188AD57F">
        <w:rPr>
          <w:b w:val="0"/>
          <w:noProof/>
        </w:rPr>
        <w:t>Mr. Michael Jericho Nemedez</w:t>
      </w:r>
    </w:p>
    <w:p w14:paraId="467371C6" w14:textId="77777777" w:rsidR="00FA69C0" w:rsidRPr="00AF0173" w:rsidRDefault="00FA69C0" w:rsidP="00FA69C0">
      <w:pPr>
        <w:widowControl w:val="0"/>
        <w:overflowPunct w:val="0"/>
        <w:autoSpaceDE w:val="0"/>
        <w:autoSpaceDN w:val="0"/>
        <w:adjustRightInd w:val="0"/>
        <w:spacing w:line="241" w:lineRule="auto"/>
        <w:ind w:right="60"/>
        <w:rPr>
          <w:szCs w:val="24"/>
        </w:rPr>
      </w:pPr>
      <w:r>
        <w:rPr>
          <w:szCs w:val="24"/>
        </w:rPr>
        <w:t>Capstone Project</w:t>
      </w:r>
      <w:r w:rsidRPr="00AF0173">
        <w:rPr>
          <w:szCs w:val="24"/>
        </w:rPr>
        <w:t xml:space="preserve"> Adviser</w:t>
      </w:r>
    </w:p>
    <w:p w14:paraId="55E0A367" w14:textId="77777777" w:rsidR="00FA69C0" w:rsidRPr="00AF0173" w:rsidRDefault="00FA69C0" w:rsidP="00FA69C0">
      <w:pPr>
        <w:pStyle w:val="Proposal1"/>
        <w:numPr>
          <w:ilvl w:val="0"/>
          <w:numId w:val="0"/>
        </w:numPr>
        <w:spacing w:before="0"/>
        <w:ind w:left="360" w:hanging="360"/>
        <w:jc w:val="center"/>
        <w:rPr>
          <w:szCs w:val="24"/>
        </w:rPr>
      </w:pPr>
    </w:p>
    <w:p w14:paraId="25E98488" w14:textId="77777777" w:rsidR="00FA69C0" w:rsidRPr="00AF0173" w:rsidRDefault="00FA69C0" w:rsidP="00FA69C0">
      <w:pPr>
        <w:pStyle w:val="Proposal1"/>
        <w:numPr>
          <w:ilvl w:val="0"/>
          <w:numId w:val="0"/>
        </w:numPr>
        <w:spacing w:before="0"/>
        <w:ind w:left="360" w:hanging="360"/>
        <w:jc w:val="center"/>
        <w:rPr>
          <w:b/>
          <w:szCs w:val="24"/>
        </w:rPr>
      </w:pPr>
    </w:p>
    <w:p w14:paraId="0A8E0E48" w14:textId="645B600F" w:rsidR="00FA69C0" w:rsidRPr="00AF0173" w:rsidRDefault="00FA69C0" w:rsidP="00FA69C0">
      <w:pPr>
        <w:widowControl w:val="0"/>
        <w:autoSpaceDE w:val="0"/>
        <w:autoSpaceDN w:val="0"/>
        <w:adjustRightInd w:val="0"/>
        <w:ind w:right="60"/>
        <w:rPr>
          <w:b w:val="0"/>
          <w:szCs w:val="24"/>
        </w:rPr>
      </w:pPr>
      <w:r w:rsidRPr="00AF0173">
        <w:rPr>
          <w:szCs w:val="24"/>
        </w:rPr>
        <w:t xml:space="preserve">APPROVED FOR </w:t>
      </w:r>
      <w:r w:rsidR="00A45E1D">
        <w:rPr>
          <w:szCs w:val="24"/>
        </w:rPr>
        <w:t>PROPOSAL</w:t>
      </w:r>
      <w:r w:rsidRPr="00AF0173">
        <w:rPr>
          <w:szCs w:val="24"/>
        </w:rPr>
        <w:t xml:space="preserve"> DEFENSE:</w:t>
      </w:r>
    </w:p>
    <w:p w14:paraId="06C68E77" w14:textId="77777777" w:rsidR="00FA69C0" w:rsidRPr="00AF0173" w:rsidRDefault="00FA69C0" w:rsidP="00FA69C0">
      <w:pPr>
        <w:widowControl w:val="0"/>
        <w:autoSpaceDE w:val="0"/>
        <w:autoSpaceDN w:val="0"/>
        <w:adjustRightInd w:val="0"/>
        <w:ind w:right="60"/>
        <w:rPr>
          <w:b w:val="0"/>
          <w:szCs w:val="24"/>
        </w:rPr>
      </w:pPr>
    </w:p>
    <w:p w14:paraId="0A542873" w14:textId="77777777" w:rsidR="00FA69C0" w:rsidRPr="00AF0173" w:rsidRDefault="00FA69C0" w:rsidP="00FA69C0">
      <w:pPr>
        <w:widowControl w:val="0"/>
        <w:autoSpaceDE w:val="0"/>
        <w:autoSpaceDN w:val="0"/>
        <w:adjustRightInd w:val="0"/>
        <w:ind w:right="60"/>
        <w:rPr>
          <w:b w:val="0"/>
          <w:szCs w:val="24"/>
        </w:rPr>
      </w:pPr>
    </w:p>
    <w:p w14:paraId="59A0869D" w14:textId="77777777" w:rsidR="00FA69C0" w:rsidRPr="00AF0173" w:rsidRDefault="00FA69C0" w:rsidP="00FA69C0">
      <w:pPr>
        <w:widowControl w:val="0"/>
        <w:autoSpaceDE w:val="0"/>
        <w:autoSpaceDN w:val="0"/>
        <w:adjustRightInd w:val="0"/>
        <w:ind w:right="60"/>
        <w:rPr>
          <w:b w:val="0"/>
          <w:szCs w:val="24"/>
        </w:rPr>
      </w:pPr>
    </w:p>
    <w:p w14:paraId="7E590FC5" w14:textId="7FAEDACE" w:rsidR="00FA69C0" w:rsidRPr="00AF0173" w:rsidRDefault="000D3D84" w:rsidP="00FA69C0">
      <w:pPr>
        <w:widowControl w:val="0"/>
        <w:autoSpaceDE w:val="0"/>
        <w:autoSpaceDN w:val="0"/>
        <w:adjustRightInd w:val="0"/>
        <w:ind w:right="60"/>
        <w:rPr>
          <w:b w:val="0"/>
          <w:szCs w:val="24"/>
        </w:rPr>
      </w:pPr>
      <w:r>
        <w:rPr>
          <w:b w:val="0"/>
          <w:szCs w:val="24"/>
        </w:rPr>
        <w:t>Engr. John Ivan D. Bachiller</w:t>
      </w:r>
    </w:p>
    <w:p w14:paraId="39BEF77F" w14:textId="77777777" w:rsidR="00FA69C0" w:rsidRPr="00AF0173" w:rsidRDefault="00FA69C0" w:rsidP="00FA69C0">
      <w:pPr>
        <w:widowControl w:val="0"/>
        <w:autoSpaceDE w:val="0"/>
        <w:autoSpaceDN w:val="0"/>
        <w:adjustRightInd w:val="0"/>
        <w:ind w:right="60"/>
        <w:rPr>
          <w:b w:val="0"/>
          <w:szCs w:val="24"/>
        </w:rPr>
      </w:pPr>
      <w:r>
        <w:rPr>
          <w:szCs w:val="24"/>
        </w:rPr>
        <w:t>Capstone Project</w:t>
      </w:r>
      <w:r w:rsidRPr="00AF0173">
        <w:rPr>
          <w:szCs w:val="24"/>
        </w:rPr>
        <w:t xml:space="preserve"> Coordinator</w:t>
      </w:r>
    </w:p>
    <w:p w14:paraId="6E299196" w14:textId="77777777" w:rsidR="00FA69C0" w:rsidRPr="00AF0173" w:rsidRDefault="00FA69C0" w:rsidP="00FA69C0">
      <w:pPr>
        <w:widowControl w:val="0"/>
        <w:autoSpaceDE w:val="0"/>
        <w:autoSpaceDN w:val="0"/>
        <w:adjustRightInd w:val="0"/>
        <w:ind w:right="60"/>
        <w:rPr>
          <w:szCs w:val="24"/>
        </w:rPr>
      </w:pPr>
    </w:p>
    <w:p w14:paraId="4BC30826" w14:textId="77777777" w:rsidR="00FA69C0" w:rsidRPr="00AF0173" w:rsidRDefault="00FA69C0" w:rsidP="00FA69C0">
      <w:pPr>
        <w:widowControl w:val="0"/>
        <w:autoSpaceDE w:val="0"/>
        <w:autoSpaceDN w:val="0"/>
        <w:adjustRightInd w:val="0"/>
        <w:ind w:right="60"/>
        <w:rPr>
          <w:szCs w:val="24"/>
        </w:rPr>
      </w:pPr>
    </w:p>
    <w:p w14:paraId="141C7FEF" w14:textId="77777777" w:rsidR="00FA69C0" w:rsidRPr="00AF0173" w:rsidRDefault="00FA69C0" w:rsidP="00FA69C0">
      <w:pPr>
        <w:widowControl w:val="0"/>
        <w:autoSpaceDE w:val="0"/>
        <w:autoSpaceDN w:val="0"/>
        <w:adjustRightInd w:val="0"/>
        <w:ind w:right="60"/>
        <w:rPr>
          <w:szCs w:val="24"/>
        </w:rPr>
      </w:pPr>
    </w:p>
    <w:p w14:paraId="2464BD68" w14:textId="77777777" w:rsidR="00FA69C0" w:rsidRPr="00AF0173" w:rsidRDefault="00FA69C0" w:rsidP="00FA69C0">
      <w:pPr>
        <w:widowControl w:val="0"/>
        <w:autoSpaceDE w:val="0"/>
        <w:autoSpaceDN w:val="0"/>
        <w:adjustRightInd w:val="0"/>
        <w:ind w:right="60"/>
        <w:rPr>
          <w:b w:val="0"/>
          <w:szCs w:val="24"/>
        </w:rPr>
      </w:pPr>
      <w:r w:rsidRPr="00AF0173">
        <w:rPr>
          <w:szCs w:val="24"/>
        </w:rPr>
        <w:t>NOTED BY:</w:t>
      </w:r>
    </w:p>
    <w:p w14:paraId="47C3007E" w14:textId="77777777" w:rsidR="00FA69C0" w:rsidRPr="00AF0173" w:rsidRDefault="00FA69C0" w:rsidP="00FA69C0">
      <w:pPr>
        <w:widowControl w:val="0"/>
        <w:autoSpaceDE w:val="0"/>
        <w:autoSpaceDN w:val="0"/>
        <w:adjustRightInd w:val="0"/>
        <w:ind w:right="60"/>
        <w:rPr>
          <w:szCs w:val="24"/>
        </w:rPr>
      </w:pPr>
    </w:p>
    <w:p w14:paraId="1EF6C714" w14:textId="77777777" w:rsidR="00FA69C0" w:rsidRPr="00AF0173" w:rsidRDefault="00FA69C0" w:rsidP="00FA69C0">
      <w:pPr>
        <w:widowControl w:val="0"/>
        <w:autoSpaceDE w:val="0"/>
        <w:autoSpaceDN w:val="0"/>
        <w:adjustRightInd w:val="0"/>
        <w:ind w:right="60"/>
        <w:rPr>
          <w:szCs w:val="24"/>
        </w:rPr>
      </w:pPr>
    </w:p>
    <w:p w14:paraId="7C4013EB" w14:textId="77777777" w:rsidR="00FA69C0" w:rsidRPr="00AF0173" w:rsidRDefault="00FA69C0" w:rsidP="00FA69C0">
      <w:pPr>
        <w:widowControl w:val="0"/>
        <w:autoSpaceDE w:val="0"/>
        <w:autoSpaceDN w:val="0"/>
        <w:adjustRightInd w:val="0"/>
        <w:ind w:right="60"/>
        <w:rPr>
          <w:szCs w:val="24"/>
        </w:rPr>
      </w:pPr>
    </w:p>
    <w:p w14:paraId="41490D6A" w14:textId="2E45555A" w:rsidR="00FA69C0" w:rsidRPr="00AF0173" w:rsidRDefault="000D3D84" w:rsidP="00FA69C0">
      <w:pPr>
        <w:widowControl w:val="0"/>
        <w:autoSpaceDE w:val="0"/>
        <w:autoSpaceDN w:val="0"/>
        <w:adjustRightInd w:val="0"/>
        <w:ind w:right="60"/>
        <w:rPr>
          <w:b w:val="0"/>
          <w:szCs w:val="24"/>
        </w:rPr>
      </w:pPr>
      <w:r>
        <w:rPr>
          <w:b w:val="0"/>
          <w:szCs w:val="24"/>
        </w:rPr>
        <w:t>Mr. Brian Calata, LPT</w:t>
      </w:r>
    </w:p>
    <w:p w14:paraId="2A947CD7" w14:textId="77777777" w:rsidR="00FA69C0" w:rsidRPr="00AF0173" w:rsidRDefault="00FA69C0" w:rsidP="00FA69C0">
      <w:pPr>
        <w:widowControl w:val="0"/>
        <w:autoSpaceDE w:val="0"/>
        <w:autoSpaceDN w:val="0"/>
        <w:adjustRightInd w:val="0"/>
        <w:ind w:right="60"/>
        <w:rPr>
          <w:szCs w:val="24"/>
        </w:rPr>
      </w:pPr>
      <w:r w:rsidRPr="00AF0173">
        <w:rPr>
          <w:szCs w:val="24"/>
        </w:rPr>
        <w:t>Program Head</w:t>
      </w:r>
    </w:p>
    <w:p w14:paraId="1D861C13" w14:textId="77777777" w:rsidR="00FA69C0" w:rsidRPr="00AF0173" w:rsidRDefault="00FA69C0" w:rsidP="00FA69C0">
      <w:pPr>
        <w:widowControl w:val="0"/>
        <w:autoSpaceDE w:val="0"/>
        <w:autoSpaceDN w:val="0"/>
        <w:adjustRightInd w:val="0"/>
        <w:ind w:right="58"/>
        <w:rPr>
          <w:b w:val="0"/>
          <w:szCs w:val="24"/>
        </w:rPr>
      </w:pPr>
    </w:p>
    <w:p w14:paraId="54EB629D" w14:textId="1557B951" w:rsidR="00FA69C0" w:rsidRDefault="00FA69C0" w:rsidP="00C71116">
      <w:pPr>
        <w:pStyle w:val="Heading1"/>
      </w:pPr>
    </w:p>
    <w:p w14:paraId="65330C41" w14:textId="77777777" w:rsidR="00485B59" w:rsidRDefault="00485B59" w:rsidP="00C71116">
      <w:pPr>
        <w:pStyle w:val="Heading1"/>
      </w:pPr>
      <w:r>
        <w:t>APPROVAL SHEET</w:t>
      </w:r>
      <w:bookmarkEnd w:id="1"/>
    </w:p>
    <w:p w14:paraId="067A295C" w14:textId="222B72EE" w:rsidR="00D17568" w:rsidRDefault="00A45E1D" w:rsidP="00A45E1D">
      <w:pPr>
        <w:jc w:val="both"/>
        <w:rPr>
          <w:b w:val="0"/>
          <w:bCs/>
          <w:szCs w:val="24"/>
        </w:rPr>
      </w:pPr>
      <w:r w:rsidRPr="00A45E1D">
        <w:rPr>
          <w:b w:val="0"/>
          <w:lang w:eastAsia="en-PH"/>
        </w:rPr>
        <w:t xml:space="preserve">This capstone project proposal titled DASM-AFP: Computer-based Document Archiving and Security Management for Armed Forces of the Philippines, prepared and submitted by Angelo Kyle S. Pinlac, Cherish Love A. Faeldin, Dominic Anthony M. Rabano, and May Ann R. </w:t>
      </w:r>
      <w:proofErr w:type="spellStart"/>
      <w:r w:rsidRPr="00A45E1D">
        <w:rPr>
          <w:b w:val="0"/>
          <w:lang w:eastAsia="en-PH"/>
        </w:rPr>
        <w:t>Villadar</w:t>
      </w:r>
      <w:proofErr w:type="spellEnd"/>
      <w:r w:rsidRPr="00A45E1D">
        <w:rPr>
          <w:b w:val="0"/>
          <w:lang w:eastAsia="en-PH"/>
        </w:rPr>
        <w:t>, in partial fulfillment of the requirements for the degree of Bachelor of Science in Information Technology, has been examined and is recommended for acceptance and approval</w:t>
      </w:r>
    </w:p>
    <w:p w14:paraId="40FAD3FE" w14:textId="77777777" w:rsidR="00D17568" w:rsidRDefault="00D17568" w:rsidP="00A45E1D">
      <w:pPr>
        <w:jc w:val="both"/>
        <w:rPr>
          <w:b w:val="0"/>
          <w:bCs/>
          <w:szCs w:val="24"/>
        </w:rPr>
      </w:pPr>
    </w:p>
    <w:p w14:paraId="2E16CD39" w14:textId="77777777" w:rsidR="00A45E1D" w:rsidRPr="00A45E1D" w:rsidRDefault="00A45E1D" w:rsidP="00A45E1D">
      <w:pPr>
        <w:jc w:val="right"/>
        <w:rPr>
          <w:noProof/>
        </w:rPr>
      </w:pPr>
      <w:r w:rsidRPr="00A45E1D">
        <w:rPr>
          <w:noProof/>
        </w:rPr>
        <w:t>Mr. Michael Jericho Nemedez</w:t>
      </w:r>
    </w:p>
    <w:p w14:paraId="67F3D117" w14:textId="77777777" w:rsidR="00485B59" w:rsidRPr="00A45E1D" w:rsidRDefault="000058CF" w:rsidP="00A45E1D">
      <w:pPr>
        <w:spacing w:line="960" w:lineRule="auto"/>
        <w:jc w:val="right"/>
        <w:rPr>
          <w:b w:val="0"/>
          <w:szCs w:val="24"/>
        </w:rPr>
      </w:pPr>
      <w:r w:rsidRPr="00A45E1D">
        <w:rPr>
          <w:b w:val="0"/>
          <w:szCs w:val="24"/>
        </w:rPr>
        <w:t>Capstone Project</w:t>
      </w:r>
      <w:r w:rsidR="00485B59" w:rsidRPr="00A45E1D">
        <w:rPr>
          <w:b w:val="0"/>
          <w:szCs w:val="24"/>
        </w:rPr>
        <w:t xml:space="preserve"> Adviser</w:t>
      </w:r>
    </w:p>
    <w:p w14:paraId="0FA94D21" w14:textId="77777777" w:rsidR="00485B59" w:rsidRDefault="00485B59" w:rsidP="008632BA">
      <w:pPr>
        <w:rPr>
          <w:b w:val="0"/>
        </w:rPr>
      </w:pPr>
      <w:r>
        <w:rPr>
          <w:b w:val="0"/>
        </w:rPr>
        <w:t>A</w:t>
      </w:r>
      <w:r w:rsidR="008632BA">
        <w:rPr>
          <w:b w:val="0"/>
        </w:rPr>
        <w:t>ccepted and a</w:t>
      </w:r>
      <w:r>
        <w:rPr>
          <w:b w:val="0"/>
        </w:rPr>
        <w:t xml:space="preserve">pproved by the </w:t>
      </w:r>
      <w:r w:rsidR="0000332C">
        <w:rPr>
          <w:b w:val="0"/>
        </w:rPr>
        <w:t>Capstone Project</w:t>
      </w:r>
      <w:r>
        <w:rPr>
          <w:b w:val="0"/>
        </w:rPr>
        <w:t xml:space="preserve"> Review Panel</w:t>
      </w:r>
    </w:p>
    <w:p w14:paraId="6D00A26F" w14:textId="77777777" w:rsidR="008632BA" w:rsidRDefault="008632BA" w:rsidP="008632BA">
      <w:pPr>
        <w:rPr>
          <w:b w:val="0"/>
          <w:szCs w:val="24"/>
        </w:rPr>
      </w:pPr>
      <w:r>
        <w:rPr>
          <w:b w:val="0"/>
          <w:szCs w:val="24"/>
        </w:rPr>
        <w:t>in partial fulfi</w:t>
      </w:r>
      <w:r w:rsidR="00D35F12">
        <w:rPr>
          <w:b w:val="0"/>
          <w:szCs w:val="24"/>
        </w:rPr>
        <w:t>l</w:t>
      </w:r>
      <w:r>
        <w:rPr>
          <w:b w:val="0"/>
          <w:szCs w:val="24"/>
        </w:rPr>
        <w:t xml:space="preserve">lment of the requirements for the degree of </w:t>
      </w:r>
    </w:p>
    <w:p w14:paraId="4C64660C" w14:textId="66D344BB" w:rsidR="008632BA" w:rsidRDefault="008632BA" w:rsidP="008632BA">
      <w:pPr>
        <w:rPr>
          <w:b w:val="0"/>
        </w:rPr>
      </w:pPr>
      <w:r>
        <w:rPr>
          <w:b w:val="0"/>
          <w:szCs w:val="24"/>
        </w:rPr>
        <w:t xml:space="preserve">Bachelor of Science in </w:t>
      </w:r>
      <w:r w:rsidR="00FD4B88">
        <w:rPr>
          <w:b w:val="0"/>
        </w:rPr>
        <w:t>Information Technology</w:t>
      </w:r>
    </w:p>
    <w:p w14:paraId="42ABBF96"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27A8376B" w14:textId="77777777" w:rsidTr="008632BA">
        <w:trPr>
          <w:trHeight w:val="198"/>
          <w:jc w:val="center"/>
        </w:trPr>
        <w:tc>
          <w:tcPr>
            <w:tcW w:w="4410" w:type="dxa"/>
            <w:tcBorders>
              <w:top w:val="nil"/>
              <w:left w:val="nil"/>
              <w:bottom w:val="nil"/>
              <w:right w:val="nil"/>
            </w:tcBorders>
            <w:vAlign w:val="bottom"/>
          </w:tcPr>
          <w:p w14:paraId="51E1C68A" w14:textId="3658BCF5" w:rsidR="00485B59" w:rsidRPr="00EC558E" w:rsidRDefault="00485B59" w:rsidP="008632BA">
            <w:pPr>
              <w:widowControl w:val="0"/>
              <w:autoSpaceDE w:val="0"/>
              <w:autoSpaceDN w:val="0"/>
              <w:adjustRightInd w:val="0"/>
              <w:ind w:right="60"/>
              <w:rPr>
                <w:b w:val="0"/>
                <w:szCs w:val="24"/>
              </w:rPr>
            </w:pPr>
          </w:p>
        </w:tc>
        <w:tc>
          <w:tcPr>
            <w:tcW w:w="4500" w:type="dxa"/>
            <w:tcBorders>
              <w:top w:val="nil"/>
              <w:left w:val="nil"/>
              <w:bottom w:val="nil"/>
              <w:right w:val="nil"/>
            </w:tcBorders>
            <w:vAlign w:val="bottom"/>
          </w:tcPr>
          <w:p w14:paraId="5D8A8F4C" w14:textId="0555E40A" w:rsidR="00485B59" w:rsidRPr="00EC558E" w:rsidRDefault="00485B59" w:rsidP="008632BA">
            <w:pPr>
              <w:widowControl w:val="0"/>
              <w:autoSpaceDE w:val="0"/>
              <w:autoSpaceDN w:val="0"/>
              <w:adjustRightInd w:val="0"/>
              <w:ind w:right="60"/>
              <w:rPr>
                <w:b w:val="0"/>
                <w:szCs w:val="24"/>
              </w:rPr>
            </w:pPr>
          </w:p>
        </w:tc>
      </w:tr>
      <w:tr w:rsidR="00485B59" w:rsidRPr="00EC558E" w14:paraId="07D228DB" w14:textId="77777777" w:rsidTr="008632BA">
        <w:trPr>
          <w:trHeight w:val="196"/>
          <w:jc w:val="center"/>
        </w:trPr>
        <w:tc>
          <w:tcPr>
            <w:tcW w:w="4410" w:type="dxa"/>
            <w:tcBorders>
              <w:top w:val="nil"/>
              <w:left w:val="nil"/>
              <w:bottom w:val="nil"/>
              <w:right w:val="nil"/>
            </w:tcBorders>
            <w:vAlign w:val="bottom"/>
          </w:tcPr>
          <w:p w14:paraId="7B62D16B"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1908F600"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24761EA5" w14:textId="77777777" w:rsidR="00485B59" w:rsidRDefault="00485B59" w:rsidP="00485B59">
      <w:pPr>
        <w:spacing w:line="960" w:lineRule="auto"/>
      </w:pPr>
      <w:r w:rsidRPr="00485B59">
        <w:t xml:space="preserve"> </w:t>
      </w:r>
    </w:p>
    <w:p w14:paraId="6282658C" w14:textId="4B1A0FBA" w:rsidR="008632BA" w:rsidRPr="00FD4B88" w:rsidRDefault="008632BA" w:rsidP="008632BA">
      <w:pPr>
        <w:rPr>
          <w:b w:val="0"/>
          <w:bCs/>
        </w:rPr>
      </w:pPr>
    </w:p>
    <w:p w14:paraId="7823246C" w14:textId="77DA4F7E" w:rsidR="008632BA" w:rsidRDefault="008632BA" w:rsidP="00FD4B88">
      <w:r>
        <w:t>Lead Panelist</w:t>
      </w:r>
    </w:p>
    <w:p w14:paraId="773945C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7F1876CC" w14:textId="77777777" w:rsidTr="005B2930">
        <w:trPr>
          <w:trHeight w:val="198"/>
          <w:jc w:val="center"/>
        </w:trPr>
        <w:tc>
          <w:tcPr>
            <w:tcW w:w="4410" w:type="dxa"/>
            <w:tcBorders>
              <w:top w:val="nil"/>
              <w:left w:val="nil"/>
              <w:bottom w:val="nil"/>
              <w:right w:val="nil"/>
            </w:tcBorders>
            <w:vAlign w:val="bottom"/>
          </w:tcPr>
          <w:p w14:paraId="6B360D7F" w14:textId="5F10BDB6" w:rsidR="008632BA" w:rsidRPr="00EC558E" w:rsidRDefault="00FD4B88" w:rsidP="005B2930">
            <w:pPr>
              <w:widowControl w:val="0"/>
              <w:autoSpaceDE w:val="0"/>
              <w:autoSpaceDN w:val="0"/>
              <w:adjustRightInd w:val="0"/>
              <w:ind w:right="60"/>
              <w:rPr>
                <w:b w:val="0"/>
                <w:szCs w:val="24"/>
              </w:rPr>
            </w:pPr>
            <w:r>
              <w:rPr>
                <w:b w:val="0"/>
                <w:szCs w:val="24"/>
              </w:rPr>
              <w:t>Engr. John Ivan D. Bachiller</w:t>
            </w:r>
          </w:p>
        </w:tc>
        <w:tc>
          <w:tcPr>
            <w:tcW w:w="4500" w:type="dxa"/>
            <w:tcBorders>
              <w:top w:val="nil"/>
              <w:left w:val="nil"/>
              <w:bottom w:val="nil"/>
              <w:right w:val="nil"/>
            </w:tcBorders>
            <w:vAlign w:val="bottom"/>
          </w:tcPr>
          <w:p w14:paraId="13B0C23E" w14:textId="616AC0A6" w:rsidR="008632BA" w:rsidRPr="00EC558E" w:rsidRDefault="00FD4B88" w:rsidP="005B2930">
            <w:pPr>
              <w:widowControl w:val="0"/>
              <w:autoSpaceDE w:val="0"/>
              <w:autoSpaceDN w:val="0"/>
              <w:adjustRightInd w:val="0"/>
              <w:ind w:right="60"/>
              <w:rPr>
                <w:b w:val="0"/>
                <w:szCs w:val="24"/>
              </w:rPr>
            </w:pPr>
            <w:r>
              <w:rPr>
                <w:b w:val="0"/>
                <w:szCs w:val="24"/>
              </w:rPr>
              <w:t>Mr. Brian Calata, LPT</w:t>
            </w:r>
          </w:p>
        </w:tc>
      </w:tr>
      <w:tr w:rsidR="008632BA" w:rsidRPr="00EC558E" w14:paraId="22A85019" w14:textId="77777777" w:rsidTr="005B2930">
        <w:trPr>
          <w:trHeight w:val="196"/>
          <w:jc w:val="center"/>
        </w:trPr>
        <w:tc>
          <w:tcPr>
            <w:tcW w:w="4410" w:type="dxa"/>
            <w:tcBorders>
              <w:top w:val="nil"/>
              <w:left w:val="nil"/>
              <w:bottom w:val="nil"/>
              <w:right w:val="nil"/>
            </w:tcBorders>
            <w:vAlign w:val="bottom"/>
          </w:tcPr>
          <w:p w14:paraId="68926BBD" w14:textId="77777777" w:rsidR="008632BA" w:rsidRPr="00EC558E" w:rsidRDefault="0000332C" w:rsidP="005B2930">
            <w:pPr>
              <w:widowControl w:val="0"/>
              <w:autoSpaceDE w:val="0"/>
              <w:autoSpaceDN w:val="0"/>
              <w:adjustRightInd w:val="0"/>
              <w:ind w:right="60"/>
              <w:rPr>
                <w:szCs w:val="24"/>
              </w:rPr>
            </w:pPr>
            <w:r>
              <w:rPr>
                <w:szCs w:val="24"/>
              </w:rPr>
              <w:t>Capstone Project</w:t>
            </w:r>
            <w:r w:rsidR="008632BA">
              <w:rPr>
                <w:szCs w:val="24"/>
              </w:rPr>
              <w:t xml:space="preserve"> Coordinator</w:t>
            </w:r>
          </w:p>
        </w:tc>
        <w:tc>
          <w:tcPr>
            <w:tcW w:w="4500" w:type="dxa"/>
            <w:tcBorders>
              <w:top w:val="nil"/>
              <w:left w:val="nil"/>
              <w:bottom w:val="nil"/>
              <w:right w:val="nil"/>
            </w:tcBorders>
            <w:vAlign w:val="bottom"/>
          </w:tcPr>
          <w:p w14:paraId="543C26C6" w14:textId="77777777" w:rsidR="008632BA" w:rsidRPr="00EC558E" w:rsidRDefault="008632BA" w:rsidP="005B2930">
            <w:pPr>
              <w:widowControl w:val="0"/>
              <w:autoSpaceDE w:val="0"/>
              <w:autoSpaceDN w:val="0"/>
              <w:adjustRightInd w:val="0"/>
              <w:ind w:left="20" w:right="60"/>
              <w:rPr>
                <w:szCs w:val="24"/>
              </w:rPr>
            </w:pPr>
            <w:r>
              <w:rPr>
                <w:w w:val="99"/>
                <w:szCs w:val="24"/>
              </w:rPr>
              <w:t>Program Head</w:t>
            </w:r>
          </w:p>
        </w:tc>
      </w:tr>
    </w:tbl>
    <w:p w14:paraId="2E15A494" w14:textId="77777777" w:rsidR="008632BA" w:rsidRDefault="008632BA" w:rsidP="00485B59">
      <w:pPr>
        <w:spacing w:line="960" w:lineRule="auto"/>
      </w:pPr>
    </w:p>
    <w:p w14:paraId="49877DDC" w14:textId="77777777" w:rsidR="00FD4B88" w:rsidRDefault="00FD4B88" w:rsidP="00485B59">
      <w:pPr>
        <w:spacing w:line="960" w:lineRule="auto"/>
      </w:pPr>
    </w:p>
    <w:p w14:paraId="219B1E4D" w14:textId="1BB24D9F" w:rsidR="00D74114" w:rsidRDefault="003E0F44" w:rsidP="00BD1EC1">
      <w:pPr>
        <w:tabs>
          <w:tab w:val="left" w:pos="240"/>
          <w:tab w:val="center" w:pos="4320"/>
        </w:tabs>
        <w:spacing w:line="960" w:lineRule="auto"/>
        <w:jc w:val="left"/>
      </w:pPr>
      <w:r>
        <w:lastRenderedPageBreak/>
        <w:tab/>
      </w:r>
      <w:r>
        <w:tab/>
      </w:r>
      <w:r w:rsidR="00FD4B88">
        <w:t>October 19, 2025</w:t>
      </w:r>
      <w:r>
        <w:br w:type="page"/>
      </w:r>
    </w:p>
    <w:p w14:paraId="356F4419" w14:textId="41DA1FF9" w:rsidR="001A774A" w:rsidRPr="00EB0AB2" w:rsidRDefault="001A774A" w:rsidP="00C71116">
      <w:pPr>
        <w:pStyle w:val="Heading1"/>
      </w:pPr>
      <w:r w:rsidRPr="00EB0AB2">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1A774A" w:rsidRPr="00575BCF" w14:paraId="4E8D1375" w14:textId="77777777" w:rsidTr="791CBE0F">
        <w:tc>
          <w:tcPr>
            <w:tcW w:w="7650" w:type="dxa"/>
            <w:gridSpan w:val="2"/>
          </w:tcPr>
          <w:p w14:paraId="08943CF7" w14:textId="77777777" w:rsidR="001A774A" w:rsidRPr="00575BCF" w:rsidRDefault="001A774A" w:rsidP="00A45E1D">
            <w:pPr>
              <w:pStyle w:val="forTOC"/>
            </w:pPr>
          </w:p>
        </w:tc>
        <w:tc>
          <w:tcPr>
            <w:tcW w:w="990" w:type="dxa"/>
          </w:tcPr>
          <w:p w14:paraId="39F386F4" w14:textId="77777777" w:rsidR="001A774A" w:rsidRPr="00575BCF" w:rsidRDefault="001A774A" w:rsidP="00A45E1D">
            <w:pPr>
              <w:pStyle w:val="forTOC"/>
              <w:rPr>
                <w:b/>
              </w:rPr>
            </w:pPr>
            <w:r w:rsidRPr="00575BCF">
              <w:t>Page</w:t>
            </w:r>
          </w:p>
        </w:tc>
      </w:tr>
      <w:tr w:rsidR="001A774A" w:rsidRPr="00575BCF" w14:paraId="2E76D06B" w14:textId="77777777" w:rsidTr="791CBE0F">
        <w:tc>
          <w:tcPr>
            <w:tcW w:w="7650" w:type="dxa"/>
            <w:gridSpan w:val="2"/>
          </w:tcPr>
          <w:p w14:paraId="15306106" w14:textId="77777777" w:rsidR="001A774A" w:rsidRPr="00575BCF" w:rsidRDefault="001A774A" w:rsidP="00A45E1D">
            <w:pPr>
              <w:pStyle w:val="forTOC"/>
              <w:rPr>
                <w:b/>
              </w:rPr>
            </w:pPr>
            <w:r w:rsidRPr="00575BCF">
              <w:t>Title Page</w:t>
            </w:r>
          </w:p>
        </w:tc>
        <w:tc>
          <w:tcPr>
            <w:tcW w:w="990" w:type="dxa"/>
          </w:tcPr>
          <w:p w14:paraId="7C06DDC5" w14:textId="77777777" w:rsidR="001A774A" w:rsidRPr="00575BCF" w:rsidRDefault="002B7F8A" w:rsidP="00A45E1D">
            <w:pPr>
              <w:pStyle w:val="forTOC"/>
            </w:pPr>
            <w:proofErr w:type="spellStart"/>
            <w:r w:rsidRPr="00575BCF">
              <w:t>i</w:t>
            </w:r>
            <w:proofErr w:type="spellEnd"/>
          </w:p>
        </w:tc>
      </w:tr>
      <w:tr w:rsidR="00F12EB7" w:rsidRPr="00575BCF" w14:paraId="6F3D7BCC" w14:textId="77777777" w:rsidTr="791CBE0F">
        <w:tc>
          <w:tcPr>
            <w:tcW w:w="7650" w:type="dxa"/>
            <w:gridSpan w:val="2"/>
          </w:tcPr>
          <w:p w14:paraId="1F266A78" w14:textId="75D15124" w:rsidR="00F12EB7" w:rsidRPr="00575BCF" w:rsidRDefault="00F12EB7" w:rsidP="00A45E1D">
            <w:pPr>
              <w:pStyle w:val="forTOC"/>
              <w:rPr>
                <w:b/>
              </w:rPr>
            </w:pPr>
            <w:r w:rsidRPr="00575BCF">
              <w:t xml:space="preserve">Endorsement form for </w:t>
            </w:r>
            <w:r w:rsidR="00A45E1D">
              <w:rPr>
                <w:b/>
              </w:rPr>
              <w:t>Proposal</w:t>
            </w:r>
            <w:r w:rsidRPr="00575BCF">
              <w:t xml:space="preserve"> Defense</w:t>
            </w:r>
          </w:p>
        </w:tc>
        <w:tc>
          <w:tcPr>
            <w:tcW w:w="990" w:type="dxa"/>
          </w:tcPr>
          <w:p w14:paraId="1FCF5004" w14:textId="77777777" w:rsidR="00F12EB7" w:rsidRPr="00575BCF" w:rsidRDefault="00A93C28" w:rsidP="00A45E1D">
            <w:pPr>
              <w:pStyle w:val="forTOC"/>
              <w:rPr>
                <w:b/>
              </w:rPr>
            </w:pPr>
            <w:r w:rsidRPr="00575BCF">
              <w:t>ii</w:t>
            </w:r>
          </w:p>
        </w:tc>
      </w:tr>
      <w:tr w:rsidR="005F5CB1" w:rsidRPr="00575BCF" w14:paraId="01FACF89" w14:textId="77777777" w:rsidTr="791CBE0F">
        <w:tc>
          <w:tcPr>
            <w:tcW w:w="7650" w:type="dxa"/>
            <w:gridSpan w:val="2"/>
          </w:tcPr>
          <w:p w14:paraId="24C332DA" w14:textId="17A35DD7" w:rsidR="005F5CB1" w:rsidRPr="00575BCF" w:rsidRDefault="00FF5A84" w:rsidP="00A45E1D">
            <w:pPr>
              <w:pStyle w:val="forTOC"/>
              <w:rPr>
                <w:b/>
              </w:rPr>
            </w:pPr>
            <w:r w:rsidRPr="00575BCF">
              <w:t>A</w:t>
            </w:r>
            <w:r>
              <w:t>pproval Sheet</w:t>
            </w:r>
          </w:p>
        </w:tc>
        <w:tc>
          <w:tcPr>
            <w:tcW w:w="990" w:type="dxa"/>
          </w:tcPr>
          <w:p w14:paraId="6F82A4D7" w14:textId="77777777" w:rsidR="005F5CB1" w:rsidRPr="00575BCF" w:rsidRDefault="005F5CB1" w:rsidP="00A45E1D">
            <w:pPr>
              <w:pStyle w:val="forTOC"/>
              <w:rPr>
                <w:b/>
              </w:rPr>
            </w:pPr>
            <w:r w:rsidRPr="00575BCF">
              <w:t>i</w:t>
            </w:r>
            <w:r w:rsidR="001F385A" w:rsidRPr="00575BCF">
              <w:t>i</w:t>
            </w:r>
            <w:r w:rsidR="00A93C28" w:rsidRPr="00575BCF">
              <w:t>i</w:t>
            </w:r>
          </w:p>
        </w:tc>
      </w:tr>
      <w:tr w:rsidR="001A774A" w:rsidRPr="00575BCF" w14:paraId="790F92B4" w14:textId="77777777" w:rsidTr="791CBE0F">
        <w:tc>
          <w:tcPr>
            <w:tcW w:w="7650" w:type="dxa"/>
            <w:gridSpan w:val="2"/>
          </w:tcPr>
          <w:p w14:paraId="3BBD232C" w14:textId="77777777" w:rsidR="001A774A" w:rsidRPr="00575BCF" w:rsidRDefault="001A774A" w:rsidP="00A45E1D">
            <w:pPr>
              <w:pStyle w:val="forTOC"/>
              <w:rPr>
                <w:b/>
              </w:rPr>
            </w:pPr>
            <w:r w:rsidRPr="00575BCF">
              <w:t>Table of Contents</w:t>
            </w:r>
          </w:p>
        </w:tc>
        <w:tc>
          <w:tcPr>
            <w:tcW w:w="990" w:type="dxa"/>
          </w:tcPr>
          <w:p w14:paraId="61FB1989" w14:textId="77777777" w:rsidR="001A774A" w:rsidRPr="00575BCF" w:rsidRDefault="002B7F8A" w:rsidP="00A45E1D">
            <w:pPr>
              <w:pStyle w:val="forTOC"/>
              <w:rPr>
                <w:b/>
              </w:rPr>
            </w:pPr>
            <w:r w:rsidRPr="00575BCF">
              <w:t>v</w:t>
            </w:r>
            <w:r w:rsidR="00A93C28" w:rsidRPr="00575BCF">
              <w:t>i</w:t>
            </w:r>
            <w:r w:rsidRPr="00575BCF">
              <w:t xml:space="preserve"> </w:t>
            </w:r>
          </w:p>
        </w:tc>
      </w:tr>
      <w:tr w:rsidR="001A774A" w14:paraId="320F1777" w14:textId="77777777" w:rsidTr="791CBE0F">
        <w:tc>
          <w:tcPr>
            <w:tcW w:w="7650" w:type="dxa"/>
            <w:gridSpan w:val="2"/>
          </w:tcPr>
          <w:p w14:paraId="26C54BEC" w14:textId="77777777" w:rsidR="001A774A" w:rsidRPr="00A45E1D" w:rsidRDefault="001A774A" w:rsidP="00A45E1D">
            <w:pPr>
              <w:pStyle w:val="forTOC"/>
              <w:rPr>
                <w:b/>
                <w:bCs w:val="0"/>
              </w:rPr>
            </w:pPr>
            <w:r w:rsidRPr="00A45E1D">
              <w:rPr>
                <w:b/>
                <w:bCs w:val="0"/>
              </w:rPr>
              <w:t>Introduction</w:t>
            </w:r>
          </w:p>
        </w:tc>
        <w:tc>
          <w:tcPr>
            <w:tcW w:w="990" w:type="dxa"/>
          </w:tcPr>
          <w:p w14:paraId="79FE7658" w14:textId="52910550" w:rsidR="001A774A" w:rsidRPr="00A45E1D" w:rsidRDefault="00A45E1D" w:rsidP="00A45E1D">
            <w:pPr>
              <w:pStyle w:val="forTOC"/>
            </w:pPr>
            <w:r w:rsidRPr="00A45E1D">
              <w:t>1</w:t>
            </w:r>
          </w:p>
        </w:tc>
      </w:tr>
      <w:tr w:rsidR="00F24CF8" w14:paraId="42073694" w14:textId="77777777" w:rsidTr="791CBE0F">
        <w:tc>
          <w:tcPr>
            <w:tcW w:w="540" w:type="dxa"/>
          </w:tcPr>
          <w:p w14:paraId="0803EFB3" w14:textId="77777777" w:rsidR="00F24CF8" w:rsidRPr="00F24CF8" w:rsidRDefault="00F24CF8" w:rsidP="00A45E1D">
            <w:pPr>
              <w:pStyle w:val="forTOC"/>
            </w:pPr>
          </w:p>
        </w:tc>
        <w:tc>
          <w:tcPr>
            <w:tcW w:w="7110" w:type="dxa"/>
          </w:tcPr>
          <w:p w14:paraId="1A0F53BC" w14:textId="77777777" w:rsidR="00F24CF8" w:rsidRPr="00575BCF" w:rsidRDefault="005F5CB1" w:rsidP="00A45E1D">
            <w:pPr>
              <w:pStyle w:val="forTOC"/>
              <w:rPr>
                <w:b/>
              </w:rPr>
            </w:pPr>
            <w:r w:rsidRPr="00575BCF">
              <w:t>Project Context</w:t>
            </w:r>
          </w:p>
        </w:tc>
        <w:tc>
          <w:tcPr>
            <w:tcW w:w="990" w:type="dxa"/>
          </w:tcPr>
          <w:p w14:paraId="590C257E" w14:textId="77777777" w:rsidR="00F24CF8" w:rsidRPr="00F24CF8" w:rsidRDefault="00F24CF8" w:rsidP="00A45E1D">
            <w:pPr>
              <w:pStyle w:val="forTOC"/>
            </w:pPr>
          </w:p>
        </w:tc>
      </w:tr>
      <w:tr w:rsidR="00F24CF8" w14:paraId="76D2C9F2" w14:textId="77777777" w:rsidTr="791CBE0F">
        <w:tc>
          <w:tcPr>
            <w:tcW w:w="540" w:type="dxa"/>
          </w:tcPr>
          <w:p w14:paraId="29C5A382" w14:textId="77777777" w:rsidR="00F24CF8" w:rsidRPr="00F24CF8" w:rsidRDefault="00F24CF8" w:rsidP="00A45E1D">
            <w:pPr>
              <w:pStyle w:val="forTOC"/>
            </w:pPr>
          </w:p>
        </w:tc>
        <w:tc>
          <w:tcPr>
            <w:tcW w:w="7110" w:type="dxa"/>
          </w:tcPr>
          <w:p w14:paraId="1E1E809B" w14:textId="1A70777F" w:rsidR="00F24CF8" w:rsidRPr="00575BCF" w:rsidRDefault="005F5CB1" w:rsidP="00A45E1D">
            <w:pPr>
              <w:pStyle w:val="forTOC"/>
              <w:rPr>
                <w:b/>
              </w:rPr>
            </w:pPr>
            <w:r w:rsidRPr="00575BCF">
              <w:t>Purpose and Description</w:t>
            </w:r>
          </w:p>
        </w:tc>
        <w:tc>
          <w:tcPr>
            <w:tcW w:w="990" w:type="dxa"/>
          </w:tcPr>
          <w:p w14:paraId="13386DA3" w14:textId="77777777" w:rsidR="00F24CF8" w:rsidRPr="00F24CF8" w:rsidRDefault="00F24CF8" w:rsidP="00A45E1D">
            <w:pPr>
              <w:pStyle w:val="forTOC"/>
            </w:pPr>
          </w:p>
        </w:tc>
      </w:tr>
      <w:tr w:rsidR="00F24CF8" w14:paraId="1E51182B" w14:textId="77777777" w:rsidTr="791CBE0F">
        <w:tc>
          <w:tcPr>
            <w:tcW w:w="540" w:type="dxa"/>
          </w:tcPr>
          <w:p w14:paraId="0F9A50EA" w14:textId="77777777" w:rsidR="00F24CF8" w:rsidRPr="00F24CF8" w:rsidRDefault="00F24CF8" w:rsidP="00A45E1D">
            <w:pPr>
              <w:pStyle w:val="forTOC"/>
            </w:pPr>
          </w:p>
        </w:tc>
        <w:tc>
          <w:tcPr>
            <w:tcW w:w="7110" w:type="dxa"/>
          </w:tcPr>
          <w:p w14:paraId="2E1EC832" w14:textId="2EDE7003" w:rsidR="00F24CF8" w:rsidRPr="00575BCF" w:rsidRDefault="00F24CF8" w:rsidP="00A45E1D">
            <w:pPr>
              <w:pStyle w:val="forTOC"/>
              <w:rPr>
                <w:b/>
              </w:rPr>
            </w:pPr>
            <w:r w:rsidRPr="00575BCF">
              <w:t>Objectives</w:t>
            </w:r>
          </w:p>
        </w:tc>
        <w:tc>
          <w:tcPr>
            <w:tcW w:w="990" w:type="dxa"/>
          </w:tcPr>
          <w:p w14:paraId="6DF2FFED" w14:textId="77777777" w:rsidR="00F24CF8" w:rsidRPr="00F24CF8" w:rsidRDefault="00F24CF8" w:rsidP="00A45E1D">
            <w:pPr>
              <w:pStyle w:val="forTOC"/>
            </w:pPr>
          </w:p>
        </w:tc>
      </w:tr>
      <w:tr w:rsidR="00F24CF8" w14:paraId="17E7BF3B" w14:textId="77777777" w:rsidTr="791CBE0F">
        <w:tc>
          <w:tcPr>
            <w:tcW w:w="540" w:type="dxa"/>
          </w:tcPr>
          <w:p w14:paraId="2818E0D8" w14:textId="77777777" w:rsidR="00F24CF8" w:rsidRPr="00F24CF8" w:rsidRDefault="00F24CF8" w:rsidP="00A45E1D">
            <w:pPr>
              <w:pStyle w:val="forTOC"/>
            </w:pPr>
          </w:p>
        </w:tc>
        <w:tc>
          <w:tcPr>
            <w:tcW w:w="7110" w:type="dxa"/>
          </w:tcPr>
          <w:p w14:paraId="336077BC" w14:textId="77777777" w:rsidR="00F24CF8" w:rsidRPr="00575BCF" w:rsidRDefault="00F24CF8" w:rsidP="00A45E1D">
            <w:pPr>
              <w:pStyle w:val="forTOC"/>
              <w:rPr>
                <w:b/>
              </w:rPr>
            </w:pPr>
            <w:r w:rsidRPr="00575BCF">
              <w:t xml:space="preserve">Scope and </w:t>
            </w:r>
            <w:r w:rsidR="005F5CB1" w:rsidRPr="00575BCF">
              <w:t>L</w:t>
            </w:r>
            <w:r w:rsidRPr="00575BCF">
              <w:t>imitations</w:t>
            </w:r>
          </w:p>
          <w:p w14:paraId="5D769349" w14:textId="7BC18177" w:rsidR="00596FBA" w:rsidRPr="00575BCF" w:rsidRDefault="00596FBA" w:rsidP="00A45E1D">
            <w:pPr>
              <w:pStyle w:val="forTOC"/>
              <w:rPr>
                <w:b/>
              </w:rPr>
            </w:pPr>
            <w:r w:rsidRPr="00575BCF">
              <w:t>Review of Related Literature/</w:t>
            </w:r>
            <w:r w:rsidR="00B54E33">
              <w:t>Studies/</w:t>
            </w:r>
            <w:r w:rsidRPr="00575BCF">
              <w:t>Systems</w:t>
            </w:r>
          </w:p>
        </w:tc>
        <w:tc>
          <w:tcPr>
            <w:tcW w:w="990" w:type="dxa"/>
          </w:tcPr>
          <w:p w14:paraId="28FD490A" w14:textId="77777777" w:rsidR="00F24CF8" w:rsidRPr="00F24CF8" w:rsidRDefault="00F24CF8" w:rsidP="00A45E1D">
            <w:pPr>
              <w:pStyle w:val="forTOC"/>
            </w:pPr>
          </w:p>
        </w:tc>
      </w:tr>
      <w:tr w:rsidR="000F0096" w14:paraId="33249D1C" w14:textId="77777777" w:rsidTr="791CBE0F">
        <w:tc>
          <w:tcPr>
            <w:tcW w:w="7650" w:type="dxa"/>
            <w:gridSpan w:val="2"/>
          </w:tcPr>
          <w:p w14:paraId="45BC7D08" w14:textId="2BFAA135" w:rsidR="000F0096" w:rsidRPr="00A45E1D" w:rsidRDefault="000F0096" w:rsidP="00A45E1D">
            <w:pPr>
              <w:pStyle w:val="forTOC"/>
              <w:rPr>
                <w:b/>
                <w:bCs w:val="0"/>
              </w:rPr>
            </w:pPr>
            <w:r w:rsidRPr="00A45E1D">
              <w:rPr>
                <w:b/>
                <w:bCs w:val="0"/>
              </w:rPr>
              <w:t>Method</w:t>
            </w:r>
            <w:r w:rsidR="003E034C" w:rsidRPr="00A45E1D">
              <w:rPr>
                <w:b/>
                <w:bCs w:val="0"/>
              </w:rPr>
              <w:t>ology</w:t>
            </w:r>
          </w:p>
        </w:tc>
        <w:tc>
          <w:tcPr>
            <w:tcW w:w="990" w:type="dxa"/>
          </w:tcPr>
          <w:p w14:paraId="6B1581E2" w14:textId="77777777" w:rsidR="000F0096" w:rsidRPr="00F24CF8" w:rsidRDefault="000F0096" w:rsidP="00A45E1D">
            <w:pPr>
              <w:pStyle w:val="forTOC"/>
            </w:pPr>
          </w:p>
        </w:tc>
      </w:tr>
      <w:tr w:rsidR="000F0096" w14:paraId="1A3A91AD" w14:textId="77777777" w:rsidTr="791CBE0F">
        <w:tc>
          <w:tcPr>
            <w:tcW w:w="540" w:type="dxa"/>
          </w:tcPr>
          <w:p w14:paraId="1EAC0521" w14:textId="77777777" w:rsidR="000F0096" w:rsidRPr="00F24CF8" w:rsidRDefault="000F0096" w:rsidP="00A45E1D">
            <w:pPr>
              <w:pStyle w:val="forTOC"/>
            </w:pPr>
          </w:p>
        </w:tc>
        <w:tc>
          <w:tcPr>
            <w:tcW w:w="7110" w:type="dxa"/>
          </w:tcPr>
          <w:p w14:paraId="484D812E" w14:textId="12A614F4" w:rsidR="000F0096" w:rsidRPr="00575BCF" w:rsidRDefault="0040588B" w:rsidP="00A45E1D">
            <w:pPr>
              <w:pStyle w:val="forTOC"/>
              <w:rPr>
                <w:b/>
              </w:rPr>
            </w:pPr>
            <w:r>
              <w:t>Technical Background</w:t>
            </w:r>
          </w:p>
        </w:tc>
        <w:tc>
          <w:tcPr>
            <w:tcW w:w="990" w:type="dxa"/>
          </w:tcPr>
          <w:p w14:paraId="60619268" w14:textId="77777777" w:rsidR="000F0096" w:rsidRPr="00F24CF8" w:rsidRDefault="000F0096" w:rsidP="00A45E1D">
            <w:pPr>
              <w:pStyle w:val="forTOC"/>
            </w:pPr>
          </w:p>
        </w:tc>
      </w:tr>
      <w:tr w:rsidR="0040588B" w14:paraId="40D82360" w14:textId="77777777" w:rsidTr="791CBE0F">
        <w:tc>
          <w:tcPr>
            <w:tcW w:w="540" w:type="dxa"/>
          </w:tcPr>
          <w:p w14:paraId="619349AA" w14:textId="77777777" w:rsidR="0040588B" w:rsidRPr="00F24CF8" w:rsidRDefault="0040588B" w:rsidP="00A45E1D">
            <w:pPr>
              <w:pStyle w:val="forTOC"/>
            </w:pPr>
          </w:p>
        </w:tc>
        <w:tc>
          <w:tcPr>
            <w:tcW w:w="7110" w:type="dxa"/>
          </w:tcPr>
          <w:p w14:paraId="6A7DF1B2" w14:textId="731D7232" w:rsidR="0040588B" w:rsidRPr="00575BCF" w:rsidRDefault="0040588B" w:rsidP="00A45E1D">
            <w:pPr>
              <w:pStyle w:val="forTOC"/>
              <w:rPr>
                <w:b/>
              </w:rPr>
            </w:pPr>
            <w:r w:rsidRPr="00575BCF">
              <w:t>Requirements Analysis</w:t>
            </w:r>
          </w:p>
        </w:tc>
        <w:tc>
          <w:tcPr>
            <w:tcW w:w="990" w:type="dxa"/>
          </w:tcPr>
          <w:p w14:paraId="7CAE2BED" w14:textId="77777777" w:rsidR="0040588B" w:rsidRPr="00F24CF8" w:rsidRDefault="0040588B" w:rsidP="00A45E1D">
            <w:pPr>
              <w:pStyle w:val="forTOC"/>
            </w:pPr>
          </w:p>
        </w:tc>
      </w:tr>
      <w:tr w:rsidR="000F0096" w14:paraId="4C0E9FF4" w14:textId="77777777" w:rsidTr="791CBE0F">
        <w:tc>
          <w:tcPr>
            <w:tcW w:w="540" w:type="dxa"/>
          </w:tcPr>
          <w:p w14:paraId="53F350EB" w14:textId="77777777" w:rsidR="000F0096" w:rsidRPr="00F24CF8" w:rsidRDefault="000F0096" w:rsidP="00A45E1D">
            <w:pPr>
              <w:pStyle w:val="forTOC"/>
            </w:pPr>
          </w:p>
        </w:tc>
        <w:tc>
          <w:tcPr>
            <w:tcW w:w="7110" w:type="dxa"/>
          </w:tcPr>
          <w:p w14:paraId="3874349E" w14:textId="77777777" w:rsidR="000F0096" w:rsidRPr="00575BCF" w:rsidRDefault="000F0096" w:rsidP="00A45E1D">
            <w:pPr>
              <w:pStyle w:val="forTOC"/>
              <w:rPr>
                <w:b/>
              </w:rPr>
            </w:pPr>
            <w:r w:rsidRPr="00575BCF">
              <w:t>Requirements Documentation</w:t>
            </w:r>
          </w:p>
        </w:tc>
        <w:tc>
          <w:tcPr>
            <w:tcW w:w="990" w:type="dxa"/>
          </w:tcPr>
          <w:p w14:paraId="5D1364CB" w14:textId="77777777" w:rsidR="000F0096" w:rsidRPr="00F24CF8" w:rsidRDefault="000F0096" w:rsidP="00A45E1D">
            <w:pPr>
              <w:pStyle w:val="forTOC"/>
            </w:pPr>
          </w:p>
        </w:tc>
      </w:tr>
      <w:tr w:rsidR="000F0096" w14:paraId="59328E99" w14:textId="77777777" w:rsidTr="791CBE0F">
        <w:tc>
          <w:tcPr>
            <w:tcW w:w="540" w:type="dxa"/>
          </w:tcPr>
          <w:p w14:paraId="681B362B" w14:textId="77777777" w:rsidR="000F0096" w:rsidRPr="00F24CF8" w:rsidRDefault="000F0096" w:rsidP="00A45E1D">
            <w:pPr>
              <w:pStyle w:val="forTOC"/>
            </w:pPr>
          </w:p>
        </w:tc>
        <w:tc>
          <w:tcPr>
            <w:tcW w:w="7110" w:type="dxa"/>
          </w:tcPr>
          <w:p w14:paraId="76FA0A5A" w14:textId="77777777" w:rsidR="000F0096" w:rsidRPr="00575BCF" w:rsidRDefault="000F0096" w:rsidP="00A45E1D">
            <w:pPr>
              <w:pStyle w:val="forTOC"/>
              <w:rPr>
                <w:b/>
              </w:rPr>
            </w:pPr>
            <w:r w:rsidRPr="00575BCF">
              <w:t>Design of Software, System, Product, and/or Processes</w:t>
            </w:r>
          </w:p>
        </w:tc>
        <w:tc>
          <w:tcPr>
            <w:tcW w:w="990" w:type="dxa"/>
          </w:tcPr>
          <w:p w14:paraId="716C0CC3" w14:textId="77777777" w:rsidR="000F0096" w:rsidRPr="00F24CF8" w:rsidRDefault="000F0096" w:rsidP="00A45E1D">
            <w:pPr>
              <w:pStyle w:val="forTOC"/>
            </w:pPr>
          </w:p>
        </w:tc>
      </w:tr>
      <w:tr w:rsidR="006F2FFB" w14:paraId="65A218CD" w14:textId="77777777" w:rsidTr="791CBE0F">
        <w:tc>
          <w:tcPr>
            <w:tcW w:w="7650" w:type="dxa"/>
            <w:gridSpan w:val="2"/>
          </w:tcPr>
          <w:p w14:paraId="0FB5C6D6" w14:textId="77777777" w:rsidR="006F2FFB" w:rsidRDefault="006F2FFB" w:rsidP="00A45E1D">
            <w:pPr>
              <w:pStyle w:val="forTOC"/>
            </w:pPr>
            <w:r>
              <w:t>References</w:t>
            </w:r>
          </w:p>
        </w:tc>
        <w:tc>
          <w:tcPr>
            <w:tcW w:w="990" w:type="dxa"/>
          </w:tcPr>
          <w:p w14:paraId="4B99C833" w14:textId="77777777" w:rsidR="006F2FFB" w:rsidRPr="00F24CF8" w:rsidRDefault="006F2FFB" w:rsidP="00A45E1D">
            <w:pPr>
              <w:pStyle w:val="forTOC"/>
            </w:pPr>
          </w:p>
        </w:tc>
      </w:tr>
      <w:tr w:rsidR="00F24CF8" w14:paraId="32D6B6BD" w14:textId="77777777" w:rsidTr="791CBE0F">
        <w:tc>
          <w:tcPr>
            <w:tcW w:w="7650" w:type="dxa"/>
            <w:gridSpan w:val="2"/>
          </w:tcPr>
          <w:p w14:paraId="169E6D3B" w14:textId="77777777" w:rsidR="00F24CF8" w:rsidRPr="00F24CF8" w:rsidRDefault="005F5CB1" w:rsidP="00A45E1D">
            <w:pPr>
              <w:pStyle w:val="forTOC"/>
            </w:pPr>
            <w:r>
              <w:t>Appendi</w:t>
            </w:r>
            <w:r w:rsidR="00140E36">
              <w:t>ces</w:t>
            </w:r>
          </w:p>
        </w:tc>
        <w:tc>
          <w:tcPr>
            <w:tcW w:w="990" w:type="dxa"/>
          </w:tcPr>
          <w:p w14:paraId="56D13478" w14:textId="77777777" w:rsidR="00F24CF8" w:rsidRPr="00F24CF8" w:rsidRDefault="00F24CF8" w:rsidP="00A45E1D">
            <w:pPr>
              <w:pStyle w:val="forTOC"/>
            </w:pPr>
          </w:p>
        </w:tc>
      </w:tr>
      <w:tr w:rsidR="005F5CB1" w14:paraId="6501F1E7" w14:textId="77777777" w:rsidTr="791CBE0F">
        <w:tc>
          <w:tcPr>
            <w:tcW w:w="540" w:type="dxa"/>
          </w:tcPr>
          <w:p w14:paraId="722D2DA6" w14:textId="77777777" w:rsidR="005F5CB1" w:rsidRPr="00F24CF8" w:rsidRDefault="005F5CB1" w:rsidP="00A45E1D">
            <w:pPr>
              <w:pStyle w:val="forTOC"/>
            </w:pPr>
          </w:p>
        </w:tc>
        <w:tc>
          <w:tcPr>
            <w:tcW w:w="7110" w:type="dxa"/>
          </w:tcPr>
          <w:p w14:paraId="4A3D33F6" w14:textId="77777777" w:rsidR="005F5CB1" w:rsidRPr="00575BCF" w:rsidRDefault="005F5CB1" w:rsidP="00A45E1D">
            <w:pPr>
              <w:pStyle w:val="forTOC"/>
              <w:rPr>
                <w:b/>
              </w:rPr>
            </w:pPr>
            <w:r w:rsidRPr="00575BCF">
              <w:t>Resource Persons</w:t>
            </w:r>
          </w:p>
        </w:tc>
        <w:tc>
          <w:tcPr>
            <w:tcW w:w="990" w:type="dxa"/>
          </w:tcPr>
          <w:p w14:paraId="28FF4B8C" w14:textId="77777777" w:rsidR="005F5CB1" w:rsidRPr="00F24CF8" w:rsidRDefault="005F5CB1" w:rsidP="00A45E1D">
            <w:pPr>
              <w:pStyle w:val="forTOC"/>
            </w:pPr>
          </w:p>
        </w:tc>
      </w:tr>
      <w:tr w:rsidR="005F5CB1" w14:paraId="5BF801EE" w14:textId="77777777" w:rsidTr="791CBE0F">
        <w:tc>
          <w:tcPr>
            <w:tcW w:w="540" w:type="dxa"/>
          </w:tcPr>
          <w:p w14:paraId="06812341" w14:textId="77777777" w:rsidR="005F5CB1" w:rsidRPr="00F24CF8" w:rsidRDefault="005F5CB1" w:rsidP="00A45E1D">
            <w:pPr>
              <w:pStyle w:val="forTOC"/>
            </w:pPr>
          </w:p>
        </w:tc>
        <w:tc>
          <w:tcPr>
            <w:tcW w:w="7110" w:type="dxa"/>
          </w:tcPr>
          <w:p w14:paraId="23322817" w14:textId="77777777" w:rsidR="005F5CB1" w:rsidRPr="00575BCF" w:rsidRDefault="005F5CB1" w:rsidP="00A45E1D">
            <w:pPr>
              <w:pStyle w:val="forTOC"/>
              <w:rPr>
                <w:b/>
              </w:rPr>
            </w:pPr>
            <w:r w:rsidRPr="00575BCF">
              <w:t>Personal Technical Vitae</w:t>
            </w:r>
          </w:p>
        </w:tc>
        <w:tc>
          <w:tcPr>
            <w:tcW w:w="990" w:type="dxa"/>
          </w:tcPr>
          <w:p w14:paraId="5638CC07" w14:textId="77777777" w:rsidR="005F5CB1" w:rsidRPr="00F24CF8" w:rsidRDefault="005F5CB1" w:rsidP="00A45E1D">
            <w:pPr>
              <w:pStyle w:val="forTOC"/>
            </w:pPr>
          </w:p>
        </w:tc>
      </w:tr>
      <w:tr w:rsidR="005F5CB1" w14:paraId="5EDDF64C" w14:textId="77777777" w:rsidTr="791CBE0F">
        <w:tc>
          <w:tcPr>
            <w:tcW w:w="7650" w:type="dxa"/>
            <w:gridSpan w:val="2"/>
          </w:tcPr>
          <w:p w14:paraId="546EFC0C" w14:textId="77777777" w:rsidR="005F5CB1" w:rsidRDefault="005F5CB1" w:rsidP="00A45E1D">
            <w:pPr>
              <w:pStyle w:val="forTOC"/>
            </w:pPr>
          </w:p>
        </w:tc>
        <w:tc>
          <w:tcPr>
            <w:tcW w:w="990" w:type="dxa"/>
          </w:tcPr>
          <w:p w14:paraId="40C84A7A" w14:textId="77777777" w:rsidR="005F5CB1" w:rsidRPr="00F24CF8" w:rsidRDefault="005F5CB1" w:rsidP="00A45E1D">
            <w:pPr>
              <w:pStyle w:val="forTOC"/>
            </w:pPr>
          </w:p>
        </w:tc>
      </w:tr>
    </w:tbl>
    <w:p w14:paraId="043EA27F" w14:textId="77777777" w:rsidR="001A774A" w:rsidRPr="001A774A" w:rsidRDefault="001A774A" w:rsidP="00FD2CE7">
      <w:pPr>
        <w:pStyle w:val="BodyofResearch"/>
      </w:pPr>
    </w:p>
    <w:p w14:paraId="71EC904A" w14:textId="77777777" w:rsidR="001A774A" w:rsidRDefault="001A774A" w:rsidP="001A774A">
      <w:r>
        <w:br w:type="page"/>
      </w:r>
    </w:p>
    <w:p w14:paraId="1B6862E4" w14:textId="77777777" w:rsidR="005B2930" w:rsidRDefault="005B2930" w:rsidP="00390D06">
      <w:pPr>
        <w:spacing w:line="960" w:lineRule="auto"/>
        <w:sectPr w:rsidR="005B2930" w:rsidSect="00EE071B">
          <w:headerReference w:type="default" r:id="rId11"/>
          <w:footerReference w:type="even" r:id="rId12"/>
          <w:footerReference w:type="default" r:id="rId13"/>
          <w:headerReference w:type="first" r:id="rId14"/>
          <w:footerReference w:type="first" r:id="rId15"/>
          <w:pgSz w:w="12240" w:h="15840" w:code="1"/>
          <w:pgMar w:top="1440" w:right="1440" w:bottom="1440" w:left="2160" w:header="720" w:footer="288" w:gutter="0"/>
          <w:pgNumType w:fmt="lowerRoman"/>
          <w:cols w:space="720"/>
          <w:docGrid w:linePitch="360"/>
        </w:sectPr>
      </w:pPr>
    </w:p>
    <w:p w14:paraId="0EA68FFC" w14:textId="77777777" w:rsidR="008632BA" w:rsidRDefault="009E5A9D" w:rsidP="00C71116">
      <w:pPr>
        <w:pStyle w:val="Heading1"/>
      </w:pPr>
      <w:r>
        <w:lastRenderedPageBreak/>
        <w:t>I</w:t>
      </w:r>
      <w:r w:rsidR="009F1EB1">
        <w:t>ntroduction</w:t>
      </w:r>
    </w:p>
    <w:p w14:paraId="26EE7125" w14:textId="77777777" w:rsidR="000A1CBB" w:rsidRDefault="00A65ECF" w:rsidP="009E3215">
      <w:pPr>
        <w:pStyle w:val="Heading2"/>
      </w:pPr>
      <w:r>
        <w:t>Project Context</w:t>
      </w:r>
    </w:p>
    <w:p w14:paraId="5D3AD415" w14:textId="77777777" w:rsidR="00A45E1D" w:rsidRDefault="00A45E1D" w:rsidP="00A45E1D">
      <w:pPr>
        <w:pStyle w:val="BodyofResearch"/>
      </w:pPr>
      <w:r>
        <w:t xml:space="preserve">The Armed Forces of the Philippines (AFP) is a vast organization responsible for national security and defense, a mandate that necessitates the handling of a massive volume of sensitive paperwork </w:t>
      </w:r>
      <w:bookmarkStart w:id="2" w:name="_Int_fk5BP2cZ"/>
      <w:r>
        <w:t>on a daily basis</w:t>
      </w:r>
      <w:bookmarkEnd w:id="2"/>
      <w:r>
        <w:t xml:space="preserve">. These records, which range from personnel files and medical histories to mission-critical operational documents, constitute the institutional memory of the organization. Currently, </w:t>
      </w:r>
      <w:bookmarkStart w:id="3" w:name="_Int_JgjQgFy3"/>
      <w:r>
        <w:t>the majority of</w:t>
      </w:r>
      <w:bookmarkEnd w:id="3"/>
      <w:r>
        <w:t xml:space="preserve"> these documents are maintained through traditional manual filing methods, stored in physical folders and steel filing cabinets. While this system has been the standard for decades, it is increasingly inadequate for the demands of modern military administration.</w:t>
      </w:r>
    </w:p>
    <w:p w14:paraId="34E71261" w14:textId="77777777" w:rsidR="00A45E1D" w:rsidRDefault="00A45E1D" w:rsidP="00A45E1D">
      <w:pPr>
        <w:pStyle w:val="BodyofResearch"/>
      </w:pPr>
      <w:r>
        <w:t>The reliance on a physical filing infrastructure creates significant operational vulnerabilities. Paper-based records are inherently fragile and susceptible to various forms of physical degradation. Environmental factors such as humidity, heat, and potential water damage pose a constant threat to the integrity of the records. Furthermore, physical documents are prone to misplacement or loss during handling, creating gaps in critical information. This "old-fashioned" approach to record-keeping introduces a high level of risk, as the physical loss of a document is often permanent and irreversible.</w:t>
      </w:r>
    </w:p>
    <w:p w14:paraId="1FB8EA88" w14:textId="77777777" w:rsidR="00A45E1D" w:rsidRDefault="00A45E1D" w:rsidP="00A45E1D">
      <w:pPr>
        <w:pStyle w:val="BodyofResearch"/>
      </w:pPr>
      <w:r>
        <w:t>Beyond physical risks, the current system is characterized by profound operational inefficiencies. When authorized personnel require access to a specific file, they must often engage in labor-intensive manual searches through voluminous stacks of paper. This process is not only time-consuming but also creates bottlenecks in the administrative workflow, slowing down office productivity, and hindering the organization’s ability to run smoothly. In a military context, where rapid access to information can be a factor in operational readiness, the delays caused by manual document retrieval represent a critical weakness.</w:t>
      </w:r>
    </w:p>
    <w:p w14:paraId="140A2E56" w14:textId="77777777" w:rsidR="00A45E1D" w:rsidRDefault="00A45E1D" w:rsidP="00A45E1D">
      <w:pPr>
        <w:pStyle w:val="BodyofResearch"/>
      </w:pPr>
      <w:r>
        <w:t xml:space="preserve">Security remains the most pressing concern within the current framework. Physical filing cabinets, even when locked, are difficult to monitor and lack a robust mechanism for </w:t>
      </w:r>
      <w:r>
        <w:lastRenderedPageBreak/>
        <w:t>tracking access. There is a constant threat that sensitive or classified information may be viewed by individuals who do not possess the necessary clearance. Because physical systems cannot provide a real-time log of who accessed a file, and when, the organization lacks a transparent and accountable audit trail for its most important assets.</w:t>
      </w:r>
    </w:p>
    <w:p w14:paraId="65A0654B" w14:textId="77777777" w:rsidR="00A45E1D" w:rsidRDefault="00A45E1D" w:rsidP="00A45E1D">
      <w:pPr>
        <w:pStyle w:val="BodyofResearch"/>
      </w:pPr>
      <w:r>
        <w:t>Recognizing these daily struggles, there is a clear and urgent need for a Document Scanning and Access Control Management System. The objective of the study is to provide a digital solution that converts physical papers into secure digital files, consolidated within a centralized and organized computer-based environment. By digitizing the AFP’s record-keeping, the system ensures that sensitive information is significantly more secure than a standard padlock on a cabinet.</w:t>
      </w:r>
    </w:p>
    <w:p w14:paraId="555AD619" w14:textId="77777777" w:rsidR="00A45E1D" w:rsidRDefault="00A45E1D" w:rsidP="00A45E1D">
      <w:pPr>
        <w:pStyle w:val="BodyofResearch"/>
      </w:pPr>
      <w:r>
        <w:t xml:space="preserve">The proposed system is designed to transform the AFP’s administrative landscape by making office work faster, safer, and more reliable. This transition to a digital framework is not merely a matter of convenience; it is a strategic shift toward modernization that meets the military’s growing demand for tighter information security and higher administrative standards in an increasingly digital world. All old files will be scan to convert it to digital, </w:t>
      </w:r>
      <w:proofErr w:type="gramStart"/>
      <w:r>
        <w:t>The</w:t>
      </w:r>
      <w:proofErr w:type="gramEnd"/>
      <w:r>
        <w:t xml:space="preserve"> study aimed to develop records archiving and document repository to overcome the barrier of server client method of deploying the documents from one place to another and easier data access to its stakeholders. </w:t>
      </w:r>
    </w:p>
    <w:p w14:paraId="18D44D7C" w14:textId="77777777" w:rsidR="00A45E1D" w:rsidRDefault="00A45E1D" w:rsidP="00A45E1D">
      <w:pPr>
        <w:pStyle w:val="BodyofResearch"/>
      </w:pPr>
      <w:r>
        <w:t>The transition to a digital framework is underpinned by a robust security architecture designed to surpass the limitations of physical filing. The system enhances information integrity by organizing documents into specific categories, which allows for a more systematic approach to data governance. Through this categorical organization, users can precisely select which personnel are authorized to access certain files based on their specific roles and departments. The system implements granular security settings by distinguishing between viewing and editing options, ensuring that document modifications are restricted to designated individuals while providing read-only access to others. This tiered access management creates a transparent and accountable digital trail, aligning with the military's requirement for rigorous information security.</w:t>
      </w:r>
    </w:p>
    <w:p w14:paraId="3FEDC0FB" w14:textId="353B73E4" w:rsidR="009F1EB1" w:rsidRDefault="00A65ECF" w:rsidP="009E3215">
      <w:pPr>
        <w:pStyle w:val="Heading2"/>
      </w:pPr>
      <w:r>
        <w:lastRenderedPageBreak/>
        <w:t>Purpose and Description</w:t>
      </w:r>
    </w:p>
    <w:p w14:paraId="1B9E9ABA" w14:textId="77777777" w:rsidR="00A45E1D" w:rsidRDefault="00A45E1D" w:rsidP="00A45E1D">
      <w:pPr>
        <w:pStyle w:val="BodyofResearch"/>
      </w:pPr>
      <w:r>
        <w:t>The primary function of the system is to act as a secure digital bridge for the Armed Forces of the Philippines, moving away from the risks associated with traditional paper-based filing. Currently, the manual handling of documents leads to significant problems like physical damage, misplacement, and the constant threat of unauthorized people seeing sensitive information. The proposed system solves these issues by converting physical papers into a digital format that is kept in one central, organized location. Consequently, the system facilitates faster document retrieval, replacing hours of manual searching with a simple, efficient computer-based process that ensures long-term file safety.</w:t>
      </w:r>
    </w:p>
    <w:p w14:paraId="2EA2A172" w14:textId="77777777" w:rsidR="00A45E1D" w:rsidRDefault="00A45E1D" w:rsidP="00A45E1D">
      <w:pPr>
        <w:pStyle w:val="BodyofResearch"/>
      </w:pPr>
      <w:r>
        <w:t>The unique and innovative focus of the system is high-level security through integrated access control management. Unlike a physical filing cabinet that is difficult to monitor, the system allows the organization to strictly govern who can view or edit specific information, creating a transparent and accountable digital trail. This shift toward a paperless environment is highly relevant to the military's current needs, as it meets the growing demand for better operational efficiency and tighter information security. By streamlining administrative tasks and protecting vital records from damage or theft, the system provides a more professional way to manage the institution's most important assets in a rapidly changing digital world.</w:t>
      </w:r>
    </w:p>
    <w:p w14:paraId="7207E597" w14:textId="4FB6FD7F" w:rsidR="009F1EB1" w:rsidRDefault="009F1EB1" w:rsidP="009E3215">
      <w:pPr>
        <w:pStyle w:val="Heading2"/>
      </w:pPr>
      <w:r>
        <w:t>Objectives</w:t>
      </w:r>
    </w:p>
    <w:p w14:paraId="593C2DF2" w14:textId="77777777" w:rsidR="00A45E1D" w:rsidRDefault="00A45E1D" w:rsidP="00A45E1D">
      <w:pPr>
        <w:pStyle w:val="BodyofResearch"/>
      </w:pPr>
      <w:r>
        <w:t>The primary objective of the capstone project is to develop a system that modernizes document management through the following specific goals:</w:t>
      </w:r>
    </w:p>
    <w:p w14:paraId="74BB91B9" w14:textId="77777777" w:rsidR="00A45E1D" w:rsidRDefault="00A45E1D" w:rsidP="00A45E1D">
      <w:pPr>
        <w:pStyle w:val="BodyofResearch"/>
        <w:numPr>
          <w:ilvl w:val="0"/>
          <w:numId w:val="13"/>
        </w:numPr>
      </w:pPr>
      <w:r>
        <w:t>To digitize physical documents using secure scanning methods.</w:t>
      </w:r>
    </w:p>
    <w:p w14:paraId="5AD26D3A" w14:textId="77777777" w:rsidR="00A45E1D" w:rsidRDefault="00A45E1D" w:rsidP="00A45E1D">
      <w:pPr>
        <w:pStyle w:val="BodyofResearch"/>
        <w:numPr>
          <w:ilvl w:val="0"/>
          <w:numId w:val="13"/>
        </w:numPr>
      </w:pPr>
      <w:r>
        <w:t>To provide centralized and organized document storage.</w:t>
      </w:r>
    </w:p>
    <w:p w14:paraId="55B53032" w14:textId="77777777" w:rsidR="00A45E1D" w:rsidRDefault="00A45E1D" w:rsidP="00A45E1D">
      <w:pPr>
        <w:pStyle w:val="BodyofResearch"/>
        <w:numPr>
          <w:ilvl w:val="0"/>
          <w:numId w:val="13"/>
        </w:numPr>
      </w:pPr>
      <w:r>
        <w:t>To implement role-based access control for enhanced security.</w:t>
      </w:r>
    </w:p>
    <w:p w14:paraId="2306DE1C" w14:textId="77777777" w:rsidR="00A45E1D" w:rsidRDefault="00A45E1D" w:rsidP="00A45E1D">
      <w:pPr>
        <w:pStyle w:val="BodyofResearch"/>
        <w:numPr>
          <w:ilvl w:val="0"/>
          <w:numId w:val="13"/>
        </w:numPr>
      </w:pPr>
      <w:r>
        <w:t>To enable quick and efficient document retrieval.</w:t>
      </w:r>
    </w:p>
    <w:p w14:paraId="598399E2" w14:textId="77777777" w:rsidR="00A45E1D" w:rsidRDefault="00A45E1D" w:rsidP="00A45E1D">
      <w:pPr>
        <w:pStyle w:val="BodyofResearch"/>
        <w:numPr>
          <w:ilvl w:val="0"/>
          <w:numId w:val="13"/>
        </w:numPr>
      </w:pPr>
      <w:r>
        <w:lastRenderedPageBreak/>
        <w:t>To reduce paperwork and improve operational efficiency.</w:t>
      </w:r>
    </w:p>
    <w:p w14:paraId="5E1E0B85" w14:textId="321196C7" w:rsidR="005D2F9D" w:rsidRPr="00A45E1D" w:rsidRDefault="00A45E1D" w:rsidP="005D2F9D">
      <w:pPr>
        <w:pStyle w:val="BodyofResearch"/>
      </w:pPr>
      <w:r>
        <w:t>The implementation of the system offers a direct solution to existing problems of document loss and unauthorized access within the AFP. Transitioning to a digital framework allows authorized military personnel to operate within a more secure workspace where critical data is protected and easily accessible.</w:t>
      </w:r>
    </w:p>
    <w:p w14:paraId="00F5940A" w14:textId="77777777" w:rsidR="00A45E1D" w:rsidRDefault="00A45E1D" w:rsidP="00A45E1D">
      <w:pPr>
        <w:pStyle w:val="BodyofResearch"/>
      </w:pPr>
      <w:r>
        <w:t xml:space="preserve">The general purpose of the study is to provide the Armed Forces of the Philippines with a secure, </w:t>
      </w:r>
      <w:proofErr w:type="gramStart"/>
      <w:r>
        <w:t>computer based</w:t>
      </w:r>
      <w:proofErr w:type="gramEnd"/>
      <w:r>
        <w:t xml:space="preserve"> solution for managing sensitive documents, transitioning away from inefficient manual filing systems. The scope of the system centers on the scanning, digital storage, and systematic organization of documents, alongside the implementation of user authentication and </w:t>
      </w:r>
      <w:proofErr w:type="gramStart"/>
      <w:r>
        <w:t>role based</w:t>
      </w:r>
      <w:proofErr w:type="gramEnd"/>
      <w:r>
        <w:t xml:space="preserve"> access control. The platform allows authorized military personnel the primary beneficiaries of the study to securely upload, view, and retrieve files within their respective offices.</w:t>
      </w:r>
    </w:p>
    <w:p w14:paraId="3B747D97" w14:textId="20AD274B" w:rsidR="008705AB" w:rsidRPr="00916475" w:rsidRDefault="00A45E1D" w:rsidP="00916475">
      <w:pPr>
        <w:pStyle w:val="BodyofResearch"/>
      </w:pPr>
      <w:r>
        <w:t>While the system enhances document handling, several limitations exist that are beyond the control of the researcher. The system is strictly limited to internal use within the local network and does not support cloud-based storage, mobile access, or advanced automated data entry features. Furthermore, the effectiveness of the system depends entirely on the manual scanning of physical documents and the continuous availability of computer hardware and electricity. Because it is an offline-based solution for security reasons, it cannot be accessed remotely, and its functionality relies on the proper maintenance of user access privileges by the system administrator.</w:t>
      </w:r>
    </w:p>
    <w:p w14:paraId="44C13066" w14:textId="77777777" w:rsidR="00A45E1D" w:rsidRDefault="00A45E1D" w:rsidP="009E3215">
      <w:pPr>
        <w:pStyle w:val="Heading2"/>
      </w:pPr>
    </w:p>
    <w:p w14:paraId="256433ED" w14:textId="77777777" w:rsidR="00A45E1D" w:rsidRDefault="00A45E1D" w:rsidP="009E3215">
      <w:pPr>
        <w:pStyle w:val="Heading2"/>
      </w:pPr>
    </w:p>
    <w:p w14:paraId="7080A560" w14:textId="77777777" w:rsidR="009E3215" w:rsidRDefault="009E3215" w:rsidP="009E3215"/>
    <w:p w14:paraId="6EC0D26C" w14:textId="77777777" w:rsidR="009E3215" w:rsidRPr="009E3215" w:rsidRDefault="009E3215" w:rsidP="009E3215"/>
    <w:p w14:paraId="46BE6698" w14:textId="376128BA" w:rsidR="00A45E1D" w:rsidRDefault="00A45E1D" w:rsidP="009E3215">
      <w:pPr>
        <w:pStyle w:val="Heading2"/>
      </w:pPr>
      <w:r>
        <w:lastRenderedPageBreak/>
        <w:t>Review of Related Literature/Studies/Systems</w:t>
      </w:r>
    </w:p>
    <w:p w14:paraId="1172BA13" w14:textId="77777777" w:rsidR="00A45E1D" w:rsidRPr="009E3215" w:rsidRDefault="00A45E1D" w:rsidP="009E3215">
      <w:pPr>
        <w:pStyle w:val="Heading2"/>
      </w:pPr>
      <w:r w:rsidRPr="009E3215">
        <w:t>Foreign Literature and Studies</w:t>
      </w:r>
    </w:p>
    <w:p w14:paraId="7959311B" w14:textId="77777777" w:rsidR="00A45E1D" w:rsidRDefault="00A45E1D" w:rsidP="00A45E1D">
      <w:pPr>
        <w:pStyle w:val="BodyofResearch"/>
      </w:pPr>
      <w:r>
        <w:t xml:space="preserve">The transition from traditional storage to modern document archiving is recognized as a strategic necessity for organizational resilience and regulatory compliance. As defined by Document </w:t>
      </w:r>
      <w:proofErr w:type="spellStart"/>
      <w:r>
        <w:t>Logistix</w:t>
      </w:r>
      <w:proofErr w:type="spellEnd"/>
      <w:r>
        <w:t xml:space="preserve"> (2024), effective document archiving is the systematic storage of inactive or less frequently accessed records in a secure, organized format for long-term retention. This process serves to preserve critical documentation for legal, historical, or reference purposes and is distinct from regular storage because it involves a deliberate methodology of categorizing and indexing files to ensure they are easily accessible when needed for litigation support or internal audits.</w:t>
      </w:r>
    </w:p>
    <w:p w14:paraId="6DBDE094" w14:textId="77777777" w:rsidR="00A45E1D" w:rsidRDefault="00A45E1D" w:rsidP="00A45E1D">
      <w:pPr>
        <w:pStyle w:val="BodyofResearch"/>
      </w:pPr>
      <w:r>
        <w:t>Data security serves as a primary driver for implementing advanced archiving systems. Research by MES Hybrid Document Systems (2024) indicates that secure digital archiving significantly reduces the risk of data breaches by utilizing encryption and role-based access controls to protect sensitive information. Their analysis highlights that inadequate data protection in various industries has led to high-profile breaches, where phishing attacks—often exacerbated by poor document management—account for over 80% of reported security incidents. Furthermore, archiving improves operational efficiency by reducing the time employees spend searching for information and lowering costs by moving inactive data to more affordable storage solutions.</w:t>
      </w:r>
    </w:p>
    <w:p w14:paraId="285D6CB4" w14:textId="77777777" w:rsidR="00A45E1D" w:rsidRDefault="00A45E1D" w:rsidP="00A45E1D">
      <w:pPr>
        <w:pStyle w:val="BodyofResearch"/>
      </w:pPr>
      <w:r>
        <w:t>While the literature consistently advocates for digital transformation, there are varying perspectives on how to handle the end-of-life cycle for data. According to the Directory of Open Access Journals (2024), one approach emphasizes the importance of automated retention periods and "document purging," which refers to the permanent deletion of records that have passed their mandated keep-by date. This practice eliminates the legal risks associated with storing unnecessary sensitive data. In contrast, other studies focus on the technical integrity of the archive itself, emphasizing features like virus protection, secure backup options, and compliance with specific international standards such as GDPR or HIPAA.</w:t>
      </w:r>
    </w:p>
    <w:p w14:paraId="1B045503" w14:textId="77777777" w:rsidR="00A45E1D" w:rsidRPr="009E3215" w:rsidRDefault="00A45E1D" w:rsidP="00A45E1D">
      <w:pPr>
        <w:pStyle w:val="BodyofResearch"/>
        <w:rPr>
          <w:b/>
          <w:bCs/>
        </w:rPr>
      </w:pPr>
      <w:r w:rsidRPr="009E3215">
        <w:rPr>
          <w:b/>
          <w:bCs/>
        </w:rPr>
        <w:lastRenderedPageBreak/>
        <w:t>Local Literature and Studies</w:t>
      </w:r>
    </w:p>
    <w:p w14:paraId="103E114F" w14:textId="154E6F81" w:rsidR="00A45E1D" w:rsidRDefault="00A45E1D" w:rsidP="00A45E1D">
      <w:pPr>
        <w:pStyle w:val="BodyofResearch"/>
      </w:pPr>
      <w:r>
        <w:t xml:space="preserve">In the Philippine context, the management of records is strictly governed by Republic Act No. 9470, also known as the National Archives of the Philippines Act of 2007. Local research by </w:t>
      </w:r>
      <w:proofErr w:type="spellStart"/>
      <w:r>
        <w:t>Gamba</w:t>
      </w:r>
      <w:proofErr w:type="spellEnd"/>
      <w:r>
        <w:t xml:space="preserve"> et al. (2024) emphasizes that manual archiving in Philippine institutions often </w:t>
      </w:r>
      <w:r w:rsidR="00C71116">
        <w:t>results in the physical degradation of documents due to environmental factors such as high humidity and thermal fluctuations</w:t>
      </w:r>
      <w:r>
        <w:t>. Their study advocates for a web-based digital repository that utilizes advanced encryption standards, such as 256-bit AES, to ensure that satellite campuses can access data securely through a virtual private network. This aligns with the global shift toward digital preservation but highlights a specific local need: protecting physical records from the tropical climate while ensuring remote accessibility across the archipelago.</w:t>
      </w:r>
    </w:p>
    <w:p w14:paraId="382AC689" w14:textId="77777777" w:rsidR="00A45E1D" w:rsidRDefault="00A45E1D" w:rsidP="00A45E1D">
      <w:pPr>
        <w:pStyle w:val="BodyofResearch"/>
      </w:pPr>
      <w:r>
        <w:t>Furthermore, the implementation of Document Tracking and Archiving Systems (DTAS) in local government and educational sectors has shown significant improvements in operational transparency. A study conducted in a local state college (2025) revealed that transitioning from vertical filing cabinets to automated tracking systems reduced document retrieval times and enhanced compliance with ISO standards. However, local literature also identifies a critical "awareness gap" regarding the Data Privacy Act of 2012 (RA 10173). Researchers noted that while digital tools improve efficiency, many local organizations still struggle with a lack of technical expertise and standardized procedures, which can lead to accidental data loss or non-compliance with national privacy mandates.</w:t>
      </w:r>
    </w:p>
    <w:p w14:paraId="1AB5E775" w14:textId="77777777" w:rsidR="009E3215" w:rsidRDefault="009E3215" w:rsidP="009E3215">
      <w:pPr>
        <w:pStyle w:val="BodyofResearch"/>
        <w:rPr>
          <w:b/>
          <w:bCs/>
        </w:rPr>
      </w:pPr>
      <w:r w:rsidRPr="592AA6F2">
        <w:rPr>
          <w:b/>
          <w:bCs/>
        </w:rPr>
        <w:t>Synthesis and Rationale</w:t>
      </w:r>
    </w:p>
    <w:p w14:paraId="4F7D233C" w14:textId="5B48A4AE" w:rsidR="009E3215" w:rsidRDefault="009E3215" w:rsidP="009E3215">
      <w:pPr>
        <w:pStyle w:val="BodyofResearch"/>
        <w:sectPr w:rsidR="009E3215" w:rsidSect="009E3215">
          <w:headerReference w:type="default" r:id="rId16"/>
          <w:headerReference w:type="first" r:id="rId17"/>
          <w:pgSz w:w="12240" w:h="15840" w:code="1"/>
          <w:pgMar w:top="1440" w:right="1440" w:bottom="1440" w:left="2160" w:header="720" w:footer="288" w:gutter="0"/>
          <w:cols w:space="720"/>
          <w:docGrid w:linePitch="360"/>
        </w:sectPr>
      </w:pPr>
      <w:r>
        <w:t>The combination of foreign and local literature provides a strong justification for the proposed system. Foreign research establishes the technical standards for secure archiving and automated data management, while local studies highlight the urgent need to transition from manual, risk-prone filing to digital systems that comply with RA 9470 and the Data Privacy Act. By integrating global security features with a design tailored to the Philippine setting, this project aims to bridge the gap between international best practices and local implementation. This synthesis proves that the proposed system is a necessary infrastructure for ensuring data security and legal adherence in the local landscape</w:t>
      </w:r>
    </w:p>
    <w:p w14:paraId="01786909" w14:textId="3A56437C" w:rsidR="009E3215" w:rsidRDefault="00C71116" w:rsidP="00C71116">
      <w:pPr>
        <w:pStyle w:val="Heading1"/>
      </w:pPr>
      <w:r>
        <w:lastRenderedPageBreak/>
        <w:t>METHODOLOGY</w:t>
      </w:r>
    </w:p>
    <w:p w14:paraId="188FD1AB" w14:textId="5D0D26F5" w:rsidR="00C71116" w:rsidRDefault="00C71116" w:rsidP="00C71116">
      <w:pPr>
        <w:rPr>
          <w:lang w:eastAsia="en-PH"/>
        </w:rPr>
      </w:pPr>
      <w:r>
        <w:rPr>
          <w:noProof/>
        </w:rPr>
        <w:drawing>
          <wp:inline distT="0" distB="0" distL="0" distR="0" wp14:anchorId="1A0C584F" wp14:editId="3E51A3FE">
            <wp:extent cx="4761865" cy="3813175"/>
            <wp:effectExtent l="0" t="0" r="635" b="0"/>
            <wp:docPr id="64901817" name="Picture 1" descr="Waterfall Methodology. Waterfall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 Methodology. Waterfall Methodology | by Chathmini Jayathilaka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1865" cy="3813175"/>
                    </a:xfrm>
                    <a:prstGeom prst="rect">
                      <a:avLst/>
                    </a:prstGeom>
                    <a:noFill/>
                    <a:ln>
                      <a:noFill/>
                    </a:ln>
                  </pic:spPr>
                </pic:pic>
              </a:graphicData>
            </a:graphic>
          </wp:inline>
        </w:drawing>
      </w:r>
    </w:p>
    <w:p w14:paraId="75AD391D" w14:textId="28313872" w:rsidR="00C71116" w:rsidRPr="00C71116" w:rsidRDefault="00C71116" w:rsidP="00C71116">
      <w:pPr>
        <w:rPr>
          <w:i/>
          <w:iCs/>
          <w:lang w:eastAsia="en-PH"/>
        </w:rPr>
      </w:pPr>
      <w:r>
        <w:rPr>
          <w:lang w:eastAsia="en-PH"/>
        </w:rPr>
        <w:tab/>
      </w:r>
      <w:r w:rsidRPr="00C71116">
        <w:rPr>
          <w:i/>
          <w:iCs/>
          <w:lang w:eastAsia="en-PH"/>
        </w:rPr>
        <w:t xml:space="preserve">Figure 1: </w:t>
      </w:r>
      <w:r w:rsidRPr="00C71116">
        <w:rPr>
          <w:b w:val="0"/>
          <w:bCs/>
          <w:i/>
          <w:iCs/>
          <w:lang w:eastAsia="en-PH"/>
        </w:rPr>
        <w:t>Waterfall Model</w:t>
      </w:r>
    </w:p>
    <w:p w14:paraId="0E09985D" w14:textId="77777777" w:rsidR="00C71116" w:rsidRPr="00C71116" w:rsidRDefault="00C71116" w:rsidP="00C71116">
      <w:pPr>
        <w:spacing w:line="360" w:lineRule="auto"/>
        <w:rPr>
          <w:lang w:eastAsia="en-PH"/>
        </w:rPr>
      </w:pPr>
    </w:p>
    <w:p w14:paraId="41BF3B85" w14:textId="77777777" w:rsidR="00C71116" w:rsidRPr="00C71116" w:rsidRDefault="00C71116" w:rsidP="00EF6528">
      <w:pPr>
        <w:spacing w:line="360" w:lineRule="auto"/>
        <w:jc w:val="both"/>
        <w:rPr>
          <w:b w:val="0"/>
          <w:bCs/>
          <w:lang w:eastAsia="en-PH"/>
        </w:rPr>
      </w:pPr>
      <w:r w:rsidRPr="00C71116">
        <w:rPr>
          <w:b w:val="0"/>
          <w:bCs/>
          <w:lang w:eastAsia="en-PH"/>
        </w:rPr>
        <w:t xml:space="preserve">The development of the proposed system follows the </w:t>
      </w:r>
      <w:r w:rsidRPr="00C71116">
        <w:rPr>
          <w:bCs/>
          <w:lang w:eastAsia="en-PH"/>
        </w:rPr>
        <w:t>Waterfall Model</w:t>
      </w:r>
      <w:r w:rsidRPr="00C71116">
        <w:rPr>
          <w:b w:val="0"/>
          <w:bCs/>
          <w:lang w:eastAsia="en-PH"/>
        </w:rPr>
        <w:t>, a structured and sequential approach to software development. This model is appropriate for the project because the system requirements are clearly defined at the beginning, particularly in terms of document digitization, centralized storage, and role-based access control.</w:t>
      </w:r>
    </w:p>
    <w:p w14:paraId="605B2EFD" w14:textId="77777777" w:rsidR="00C71116" w:rsidRPr="00C71116" w:rsidRDefault="00C71116" w:rsidP="00EF6528">
      <w:pPr>
        <w:spacing w:line="360" w:lineRule="auto"/>
        <w:jc w:val="both"/>
        <w:rPr>
          <w:b w:val="0"/>
          <w:bCs/>
          <w:lang w:eastAsia="en-PH"/>
        </w:rPr>
      </w:pPr>
      <w:r w:rsidRPr="00C71116">
        <w:rPr>
          <w:b w:val="0"/>
          <w:bCs/>
          <w:lang w:eastAsia="en-PH"/>
        </w:rPr>
        <w:t>The Waterfall Model consists of the following phases:</w:t>
      </w:r>
    </w:p>
    <w:p w14:paraId="293F8883"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Requirements Analysis – Gathering and analyzing system requirements such as document scanning, storage, and access control. </w:t>
      </w:r>
    </w:p>
    <w:p w14:paraId="0564BF64"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System Design – Designing the system architecture, database structure, and user interface. </w:t>
      </w:r>
    </w:p>
    <w:p w14:paraId="050F22D8"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Implementation – Actual development and coding of the system using selected technologies. </w:t>
      </w:r>
    </w:p>
    <w:p w14:paraId="30B85ED5"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Testing – Verification of system functionality, including login, document access, and retrieval. </w:t>
      </w:r>
    </w:p>
    <w:p w14:paraId="2C1AEB38"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lastRenderedPageBreak/>
        <w:t xml:space="preserve">Deployment – Installation and use of the system in a local environment. </w:t>
      </w:r>
    </w:p>
    <w:p w14:paraId="1FBE9505" w14:textId="77777777" w:rsidR="00D073E1" w:rsidRPr="00D073E1" w:rsidRDefault="00D073E1" w:rsidP="00D073E1">
      <w:pPr>
        <w:numPr>
          <w:ilvl w:val="0"/>
          <w:numId w:val="16"/>
        </w:numPr>
        <w:spacing w:line="360" w:lineRule="auto"/>
        <w:jc w:val="both"/>
        <w:rPr>
          <w:b w:val="0"/>
          <w:lang w:eastAsia="en-PH"/>
        </w:rPr>
      </w:pPr>
      <w:r w:rsidRPr="00D073E1">
        <w:rPr>
          <w:b w:val="0"/>
          <w:lang w:eastAsia="en-PH"/>
        </w:rPr>
        <w:t xml:space="preserve">Maintenance – Continuous monitoring and updating of the system as needed. </w:t>
      </w:r>
    </w:p>
    <w:p w14:paraId="6D6793D7" w14:textId="77777777" w:rsidR="00D073E1" w:rsidRPr="00D073E1" w:rsidRDefault="00D073E1" w:rsidP="00D073E1">
      <w:pPr>
        <w:spacing w:line="360" w:lineRule="auto"/>
        <w:jc w:val="both"/>
        <w:rPr>
          <w:b w:val="0"/>
          <w:lang w:eastAsia="en-PH"/>
        </w:rPr>
      </w:pPr>
      <w:r w:rsidRPr="00D073E1">
        <w:rPr>
          <w:b w:val="0"/>
          <w:lang w:eastAsia="en-PH"/>
        </w:rPr>
        <w:t>This structured approach ensures that each phase is completed thoroughly before proceeding to the next, resulting in a stable and reliable system.</w:t>
      </w:r>
    </w:p>
    <w:p w14:paraId="26258559" w14:textId="77777777" w:rsidR="00D073E1" w:rsidRDefault="00D073E1" w:rsidP="00EF6528">
      <w:pPr>
        <w:spacing w:line="360" w:lineRule="auto"/>
        <w:jc w:val="both"/>
        <w:rPr>
          <w:bCs/>
          <w:lang w:eastAsia="en-PH"/>
        </w:rPr>
      </w:pPr>
    </w:p>
    <w:p w14:paraId="3466944F" w14:textId="77777777" w:rsidR="00D073E1" w:rsidRDefault="00D073E1" w:rsidP="00EF6528">
      <w:pPr>
        <w:spacing w:line="360" w:lineRule="auto"/>
        <w:jc w:val="both"/>
        <w:rPr>
          <w:bCs/>
          <w:lang w:eastAsia="en-PH"/>
        </w:rPr>
      </w:pPr>
    </w:p>
    <w:p w14:paraId="028A738E" w14:textId="087966BA" w:rsidR="00EF6528" w:rsidRPr="00EF6528" w:rsidRDefault="00EF6528" w:rsidP="00EF6528">
      <w:pPr>
        <w:spacing w:line="360" w:lineRule="auto"/>
        <w:jc w:val="both"/>
        <w:rPr>
          <w:lang w:eastAsia="en-PH"/>
        </w:rPr>
      </w:pPr>
      <w:r>
        <w:rPr>
          <w:lang w:eastAsia="en-PH"/>
        </w:rPr>
        <w:t>TECHNICAL</w:t>
      </w:r>
      <w:r w:rsidRPr="00EF6528">
        <w:rPr>
          <w:lang w:eastAsia="en-PH"/>
        </w:rPr>
        <w:t xml:space="preserve"> BACKGROUND</w:t>
      </w:r>
    </w:p>
    <w:p w14:paraId="6F3CFB7D" w14:textId="77777777" w:rsidR="00EF6528" w:rsidRDefault="00EF6528" w:rsidP="00EF6528">
      <w:pPr>
        <w:spacing w:line="360" w:lineRule="auto"/>
        <w:jc w:val="both"/>
        <w:rPr>
          <w:b w:val="0"/>
          <w:bCs/>
          <w:lang w:eastAsia="en-PH"/>
        </w:rPr>
      </w:pPr>
    </w:p>
    <w:p w14:paraId="2CF9C3E0" w14:textId="1188D8A2" w:rsidR="00EF6528" w:rsidRPr="00EF6528" w:rsidRDefault="00EF6528" w:rsidP="00EF6528">
      <w:pPr>
        <w:spacing w:line="360" w:lineRule="auto"/>
        <w:jc w:val="both"/>
        <w:rPr>
          <w:lang w:eastAsia="en-PH"/>
        </w:rPr>
      </w:pPr>
      <w:r w:rsidRPr="00EF6528">
        <w:rPr>
          <w:lang w:eastAsia="en-PH"/>
        </w:rPr>
        <w:t>Technologies to be Used</w:t>
      </w:r>
    </w:p>
    <w:p w14:paraId="04DC467D" w14:textId="77777777" w:rsidR="00EF6528" w:rsidRPr="00EF6528" w:rsidRDefault="00EF6528" w:rsidP="00EF6528">
      <w:pPr>
        <w:spacing w:line="360" w:lineRule="auto"/>
        <w:jc w:val="both"/>
        <w:rPr>
          <w:b w:val="0"/>
          <w:bCs/>
          <w:lang w:eastAsia="en-PH"/>
        </w:rPr>
      </w:pPr>
      <w:r w:rsidRPr="00EF6528">
        <w:rPr>
          <w:b w:val="0"/>
          <w:bCs/>
          <w:lang w:eastAsia="en-PH"/>
        </w:rPr>
        <w:t>The development of the proposed Document Scanning and Access Control Management System is based on modern technologies that support secure and efficient document management. As organizations transition from manual to digital systems, there is a growing need for solutions that ensure both accessibility and data security.</w:t>
      </w:r>
    </w:p>
    <w:p w14:paraId="1188E249" w14:textId="77777777" w:rsidR="00EF6528" w:rsidRPr="00EF6528" w:rsidRDefault="00EF6528" w:rsidP="00EF6528">
      <w:pPr>
        <w:spacing w:line="360" w:lineRule="auto"/>
        <w:jc w:val="both"/>
        <w:rPr>
          <w:b w:val="0"/>
          <w:bCs/>
          <w:lang w:eastAsia="en-PH"/>
        </w:rPr>
      </w:pPr>
    </w:p>
    <w:p w14:paraId="4B5DB8D3" w14:textId="77777777" w:rsidR="00EF6528" w:rsidRPr="00EF6528" w:rsidRDefault="00EF6528" w:rsidP="00EF6528">
      <w:pPr>
        <w:spacing w:line="360" w:lineRule="auto"/>
        <w:jc w:val="both"/>
        <w:rPr>
          <w:b w:val="0"/>
          <w:bCs/>
          <w:lang w:eastAsia="en-PH"/>
        </w:rPr>
      </w:pPr>
      <w:r w:rsidRPr="00EF6528">
        <w:rPr>
          <w:b w:val="0"/>
          <w:bCs/>
          <w:lang w:eastAsia="en-PH"/>
        </w:rPr>
        <w:t>The system is developed as a computer-based application deployed within a local network environment. It utilizes .NET MAUI and Blazor for building an interactive and user-friendly interface. These technologies enable efficient development of applications that can run on multiple platforms while maintaining performance and usability.</w:t>
      </w:r>
    </w:p>
    <w:p w14:paraId="65885A3B" w14:textId="77777777" w:rsidR="00EF6528" w:rsidRPr="00EF6528" w:rsidRDefault="00EF6528" w:rsidP="00EF6528">
      <w:pPr>
        <w:spacing w:line="360" w:lineRule="auto"/>
        <w:jc w:val="both"/>
        <w:rPr>
          <w:b w:val="0"/>
          <w:bCs/>
          <w:lang w:eastAsia="en-PH"/>
        </w:rPr>
      </w:pPr>
    </w:p>
    <w:p w14:paraId="3AFA72A2" w14:textId="77777777" w:rsidR="00EF6528" w:rsidRPr="00EF6528" w:rsidRDefault="00EF6528" w:rsidP="00EF6528">
      <w:pPr>
        <w:spacing w:line="360" w:lineRule="auto"/>
        <w:jc w:val="both"/>
        <w:rPr>
          <w:b w:val="0"/>
          <w:bCs/>
          <w:lang w:eastAsia="en-PH"/>
        </w:rPr>
      </w:pPr>
      <w:r w:rsidRPr="00EF6528">
        <w:rPr>
          <w:b w:val="0"/>
          <w:bCs/>
          <w:lang w:eastAsia="en-PH"/>
        </w:rPr>
        <w:t>For data storage and management, the system uses Microsoft SQL Server, a robust relational database management system that ensures secure storage, efficient querying, and reliable handling of large volumes of data such as user accounts, document records, and access permissions.</w:t>
      </w:r>
    </w:p>
    <w:p w14:paraId="350C8B97" w14:textId="77777777" w:rsidR="00EF6528" w:rsidRPr="00EF6528" w:rsidRDefault="00EF6528" w:rsidP="00EF6528">
      <w:pPr>
        <w:spacing w:line="360" w:lineRule="auto"/>
        <w:jc w:val="both"/>
        <w:rPr>
          <w:b w:val="0"/>
          <w:bCs/>
          <w:lang w:eastAsia="en-PH"/>
        </w:rPr>
      </w:pPr>
    </w:p>
    <w:p w14:paraId="212D57A7" w14:textId="77777777" w:rsidR="00D073E1" w:rsidRDefault="00EF6528" w:rsidP="00EF6528">
      <w:pPr>
        <w:spacing w:line="360" w:lineRule="auto"/>
        <w:jc w:val="both"/>
        <w:rPr>
          <w:b w:val="0"/>
          <w:bCs/>
          <w:lang w:eastAsia="en-PH"/>
        </w:rPr>
      </w:pPr>
      <w:r w:rsidRPr="00EF6528">
        <w:rPr>
          <w:b w:val="0"/>
          <w:bCs/>
          <w:lang w:eastAsia="en-PH"/>
        </w:rPr>
        <w:t>Security is implemented through user authentication and role-based access control, allowing administrators to define which users can view or edit specific documents. This aligns with current trends in system development that emphasize data protection, accountability, and system reliability.</w:t>
      </w:r>
    </w:p>
    <w:p w14:paraId="00D836E0" w14:textId="77777777" w:rsidR="00D073E1" w:rsidRDefault="00D073E1" w:rsidP="00EF6528">
      <w:pPr>
        <w:spacing w:line="360" w:lineRule="auto"/>
        <w:jc w:val="both"/>
        <w:rPr>
          <w:b w:val="0"/>
          <w:bCs/>
          <w:lang w:eastAsia="en-PH"/>
        </w:rPr>
      </w:pPr>
    </w:p>
    <w:p w14:paraId="7A68108E" w14:textId="77777777" w:rsidR="00D073E1" w:rsidRDefault="00D073E1" w:rsidP="00EF6528">
      <w:pPr>
        <w:spacing w:line="360" w:lineRule="auto"/>
        <w:jc w:val="both"/>
        <w:rPr>
          <w:b w:val="0"/>
          <w:bCs/>
          <w:lang w:eastAsia="en-PH"/>
        </w:rPr>
      </w:pPr>
    </w:p>
    <w:p w14:paraId="6BECDAB8" w14:textId="77777777" w:rsidR="00D073E1" w:rsidRDefault="00D073E1" w:rsidP="00EF6528">
      <w:pPr>
        <w:spacing w:line="360" w:lineRule="auto"/>
        <w:jc w:val="both"/>
        <w:rPr>
          <w:b w:val="0"/>
          <w:bCs/>
          <w:lang w:eastAsia="en-PH"/>
        </w:rPr>
      </w:pPr>
    </w:p>
    <w:p w14:paraId="13C2D391" w14:textId="2E080B0C" w:rsidR="00D073E1" w:rsidRDefault="00D073E1" w:rsidP="00E24A12">
      <w:pPr>
        <w:spacing w:line="360" w:lineRule="auto"/>
        <w:ind w:left="720" w:hanging="360"/>
        <w:jc w:val="both"/>
        <w:rPr>
          <w:lang w:eastAsia="en-PH"/>
        </w:rPr>
      </w:pPr>
      <w:r>
        <w:rPr>
          <w:lang w:eastAsia="en-PH"/>
        </w:rPr>
        <w:lastRenderedPageBreak/>
        <w:t>Calendar of Activities</w:t>
      </w:r>
    </w:p>
    <w:p w14:paraId="65D10294" w14:textId="39B1BE7A" w:rsidR="00E24A12" w:rsidRPr="00E24A12" w:rsidRDefault="00E24A12" w:rsidP="00E24A12">
      <w:pPr>
        <w:spacing w:before="240" w:line="360" w:lineRule="auto"/>
        <w:ind w:left="360"/>
        <w:jc w:val="both"/>
        <w:rPr>
          <w:bCs/>
          <w:lang w:eastAsia="en-PH"/>
        </w:rPr>
      </w:pPr>
      <w:r w:rsidRPr="00E24A12">
        <w:rPr>
          <w:bCs/>
          <w:lang w:eastAsia="en-PH"/>
        </w:rPr>
        <w:t>Brainstorming</w:t>
      </w:r>
      <w:r>
        <w:rPr>
          <w:bCs/>
          <w:lang w:eastAsia="en-PH"/>
        </w:rPr>
        <w:t xml:space="preserve">: </w:t>
      </w:r>
      <w:r w:rsidRPr="00E24A12">
        <w:rPr>
          <w:b w:val="0"/>
          <w:lang w:eastAsia="en-PH"/>
        </w:rPr>
        <w:t>The researchers engaged in brainstorming activities to identify a suitable capstone project related to information systems. Several ideas were proposed and discussed among the group members. The team prepared multiple possible titles focusing on digital solutions for data management and security. This process allowed the researchers to explore different concepts and eventually decide on developing a Document Scanning and Access Control Management System.</w:t>
      </w:r>
    </w:p>
    <w:p w14:paraId="28B971B9" w14:textId="6FAF7894" w:rsidR="00E24A12" w:rsidRPr="00E24A12" w:rsidRDefault="00E24A12" w:rsidP="00E24A12">
      <w:pPr>
        <w:spacing w:before="240" w:line="360" w:lineRule="auto"/>
        <w:ind w:left="360"/>
        <w:jc w:val="both"/>
        <w:rPr>
          <w:bCs/>
          <w:lang w:eastAsia="en-PH"/>
        </w:rPr>
      </w:pPr>
      <w:r w:rsidRPr="00E24A12">
        <w:rPr>
          <w:bCs/>
          <w:lang w:eastAsia="en-PH"/>
        </w:rPr>
        <w:t>Searching for Adviser</w:t>
      </w:r>
      <w:r>
        <w:rPr>
          <w:bCs/>
          <w:lang w:eastAsia="en-PH"/>
        </w:rPr>
        <w:t xml:space="preserve">: </w:t>
      </w:r>
      <w:r w:rsidRPr="00E24A12">
        <w:rPr>
          <w:b w:val="0"/>
          <w:lang w:eastAsia="en-PH"/>
        </w:rPr>
        <w:t>The researchers focused on finding a qualified adviser who could guide them throughout the development of the project. During this period, the team reviewed potential advisers and prepared the requirements for approval. After submission, the group secured proper guidance for the study.</w:t>
      </w:r>
    </w:p>
    <w:p w14:paraId="253FA4F3" w14:textId="39C28E07" w:rsidR="00E24A12" w:rsidRPr="00E24A12" w:rsidRDefault="00E24A12" w:rsidP="00E24A12">
      <w:pPr>
        <w:spacing w:before="240" w:line="360" w:lineRule="auto"/>
        <w:ind w:left="360"/>
        <w:jc w:val="both"/>
        <w:rPr>
          <w:bCs/>
          <w:lang w:eastAsia="en-PH"/>
        </w:rPr>
      </w:pPr>
      <w:r w:rsidRPr="00E24A12">
        <w:rPr>
          <w:bCs/>
          <w:lang w:eastAsia="en-PH"/>
        </w:rPr>
        <w:t>Propose Project Title</w:t>
      </w:r>
      <w:r>
        <w:rPr>
          <w:bCs/>
          <w:lang w:eastAsia="en-PH"/>
        </w:rPr>
        <w:t xml:space="preserve">: </w:t>
      </w:r>
      <w:r w:rsidRPr="00E24A12">
        <w:rPr>
          <w:b w:val="0"/>
          <w:lang w:eastAsia="en-PH"/>
        </w:rPr>
        <w:t>The researchers presented their proposed project titles to their adviser. Each title was discussed in detail to ensure feasibility and alignment with the group’s skills and available resources. After evaluation, the title “Document Scanning and Access Control Management System” was approved as the official capstone project.</w:t>
      </w:r>
    </w:p>
    <w:p w14:paraId="4175EAA7" w14:textId="77CF885E" w:rsidR="00E24A12" w:rsidRPr="00E24A12" w:rsidRDefault="00E24A12" w:rsidP="00E24A12">
      <w:pPr>
        <w:spacing w:before="240" w:line="360" w:lineRule="auto"/>
        <w:ind w:left="360"/>
        <w:jc w:val="both"/>
        <w:rPr>
          <w:bCs/>
          <w:lang w:eastAsia="en-PH"/>
        </w:rPr>
      </w:pPr>
      <w:r w:rsidRPr="00E24A12">
        <w:rPr>
          <w:bCs/>
          <w:lang w:eastAsia="en-PH"/>
        </w:rPr>
        <w:t>Adviser Approval</w:t>
      </w:r>
      <w:r>
        <w:rPr>
          <w:bCs/>
          <w:lang w:eastAsia="en-PH"/>
        </w:rPr>
        <w:t xml:space="preserve">: </w:t>
      </w:r>
      <w:r w:rsidRPr="00E24A12">
        <w:rPr>
          <w:b w:val="0"/>
          <w:lang w:eastAsia="en-PH"/>
        </w:rPr>
        <w:t>The assigned adviser accepted the request to guide the researchers throughout the capstone project. This marked an important milestone, as the group was able to proceed with clearer direction and proper supervision.</w:t>
      </w:r>
    </w:p>
    <w:p w14:paraId="7E8B1C1D" w14:textId="77777777" w:rsidR="00E24A12" w:rsidRDefault="00E24A12" w:rsidP="00E24A12">
      <w:pPr>
        <w:spacing w:before="240" w:line="360" w:lineRule="auto"/>
        <w:ind w:left="360"/>
        <w:jc w:val="both"/>
        <w:rPr>
          <w:bCs/>
          <w:lang w:eastAsia="en-PH"/>
        </w:rPr>
      </w:pPr>
      <w:r w:rsidRPr="00E24A12">
        <w:rPr>
          <w:bCs/>
          <w:lang w:eastAsia="en-PH"/>
        </w:rPr>
        <w:t>Searching for Client and Potential Meeting</w:t>
      </w:r>
      <w:r>
        <w:rPr>
          <w:bCs/>
          <w:lang w:eastAsia="en-PH"/>
        </w:rPr>
        <w:t xml:space="preserve">: </w:t>
      </w:r>
      <w:r w:rsidRPr="00E24A12">
        <w:rPr>
          <w:b w:val="0"/>
          <w:lang w:eastAsia="en-PH"/>
        </w:rPr>
        <w:t>The researchers identified a suitable client or target environment for the system. The team studied organizations that handle large volumes of documents and selected the Armed Forces of the Philippines (AFP) as the project context. Preparations for possible discussions and requirement gathering were conducted to understand document handling processes.</w:t>
      </w:r>
    </w:p>
    <w:p w14:paraId="25CC0893" w14:textId="7868200A" w:rsidR="00E24A12" w:rsidRPr="00E24A12" w:rsidRDefault="00E24A12" w:rsidP="00E24A12">
      <w:pPr>
        <w:spacing w:before="240" w:line="360" w:lineRule="auto"/>
        <w:ind w:left="360"/>
        <w:jc w:val="both"/>
        <w:rPr>
          <w:bCs/>
          <w:lang w:eastAsia="en-PH"/>
        </w:rPr>
      </w:pPr>
      <w:r w:rsidRPr="00E24A12">
        <w:rPr>
          <w:bCs/>
          <w:lang w:eastAsia="en-PH"/>
        </w:rPr>
        <w:t>Starting Chapter</w:t>
      </w:r>
      <w:r>
        <w:rPr>
          <w:bCs/>
          <w:lang w:eastAsia="en-PH"/>
        </w:rPr>
        <w:t xml:space="preserve">: </w:t>
      </w:r>
      <w:r w:rsidRPr="00E24A12">
        <w:rPr>
          <w:b w:val="0"/>
          <w:lang w:eastAsia="en-PH"/>
        </w:rPr>
        <w:t>The researchers developed Chapter 1 of the study, which includes the project context and review of related literature. Various sources were gathered and analyzed to support the study and strengthen its foundation.</w:t>
      </w:r>
    </w:p>
    <w:p w14:paraId="49AD35AE" w14:textId="568F6926" w:rsidR="00E24A12" w:rsidRPr="00E24A12" w:rsidRDefault="00E24A12" w:rsidP="00E24A12">
      <w:pPr>
        <w:spacing w:before="240" w:line="360" w:lineRule="auto"/>
        <w:ind w:left="360"/>
        <w:jc w:val="both"/>
        <w:rPr>
          <w:bCs/>
          <w:lang w:eastAsia="en-PH"/>
        </w:rPr>
      </w:pPr>
      <w:r w:rsidRPr="00E24A12">
        <w:rPr>
          <w:bCs/>
          <w:lang w:eastAsia="en-PH"/>
        </w:rPr>
        <w:lastRenderedPageBreak/>
        <w:t>Wireframing</w:t>
      </w:r>
      <w:r>
        <w:rPr>
          <w:bCs/>
          <w:lang w:eastAsia="en-PH"/>
        </w:rPr>
        <w:t xml:space="preserve">: </w:t>
      </w:r>
      <w:r w:rsidRPr="00E24A12">
        <w:rPr>
          <w:b w:val="0"/>
          <w:lang w:eastAsia="en-PH"/>
        </w:rPr>
        <w:t>The researchers created wireframes for the system to visualize the layout and structure of key features such as login, dashboard, document upload, and document retrieval. This helped define the overall system flow and user interaction.</w:t>
      </w:r>
    </w:p>
    <w:p w14:paraId="0EBBEA0C" w14:textId="2637A0BB" w:rsidR="00E24A12" w:rsidRPr="00E24A12" w:rsidRDefault="00E24A12" w:rsidP="00E24A12">
      <w:pPr>
        <w:spacing w:before="240" w:line="360" w:lineRule="auto"/>
        <w:ind w:left="360"/>
        <w:jc w:val="both"/>
        <w:rPr>
          <w:bCs/>
          <w:lang w:eastAsia="en-PH"/>
        </w:rPr>
      </w:pPr>
      <w:r w:rsidRPr="00E24A12">
        <w:rPr>
          <w:bCs/>
          <w:lang w:eastAsia="en-PH"/>
        </w:rPr>
        <w:t>Starting the UI of the System</w:t>
      </w:r>
      <w:r>
        <w:rPr>
          <w:bCs/>
          <w:lang w:eastAsia="en-PH"/>
        </w:rPr>
        <w:t xml:space="preserve">: </w:t>
      </w:r>
      <w:r w:rsidRPr="00E24A12">
        <w:rPr>
          <w:b w:val="0"/>
          <w:lang w:eastAsia="en-PH"/>
        </w:rPr>
        <w:t>The front-end development of the system was initiated. The user interface was designed to be simple, organized, and user-friendly to ensure smooth navigation and accessibility.</w:t>
      </w:r>
    </w:p>
    <w:p w14:paraId="316B72FF" w14:textId="3F1DEFAA" w:rsidR="00E24A12" w:rsidRPr="00E24A12" w:rsidRDefault="00E24A12" w:rsidP="00E24A12">
      <w:pPr>
        <w:spacing w:before="240" w:line="360" w:lineRule="auto"/>
        <w:ind w:left="360"/>
        <w:jc w:val="both"/>
        <w:rPr>
          <w:bCs/>
          <w:lang w:eastAsia="en-PH"/>
        </w:rPr>
      </w:pPr>
      <w:r w:rsidRPr="00E24A12">
        <w:rPr>
          <w:bCs/>
          <w:lang w:eastAsia="en-PH"/>
        </w:rPr>
        <w:t>Starting Chapter 2:</w:t>
      </w:r>
      <w:r>
        <w:rPr>
          <w:bCs/>
          <w:lang w:eastAsia="en-PH"/>
        </w:rPr>
        <w:t xml:space="preserve"> </w:t>
      </w:r>
      <w:r w:rsidRPr="00E24A12">
        <w:rPr>
          <w:b w:val="0"/>
          <w:lang w:eastAsia="en-PH"/>
        </w:rPr>
        <w:t>The researchers worked on Chapter 2 of the study, focusing on the technical background, system design, and processes. This included describing how the system will function and how its components interact.</w:t>
      </w:r>
    </w:p>
    <w:p w14:paraId="2A46544B" w14:textId="7A801C67" w:rsidR="00E24A12" w:rsidRPr="00E24A12" w:rsidRDefault="00E24A12" w:rsidP="00E24A12">
      <w:pPr>
        <w:spacing w:before="240" w:line="360" w:lineRule="auto"/>
        <w:ind w:left="360"/>
        <w:jc w:val="both"/>
        <w:rPr>
          <w:bCs/>
          <w:lang w:eastAsia="en-PH"/>
        </w:rPr>
      </w:pPr>
      <w:r w:rsidRPr="00E24A12">
        <w:rPr>
          <w:bCs/>
          <w:lang w:eastAsia="en-PH"/>
        </w:rPr>
        <w:t>Starting the Backend of the System</w:t>
      </w:r>
      <w:r>
        <w:rPr>
          <w:bCs/>
          <w:lang w:eastAsia="en-PH"/>
        </w:rPr>
        <w:t xml:space="preserve">: </w:t>
      </w:r>
      <w:r w:rsidRPr="00E24A12">
        <w:rPr>
          <w:b w:val="0"/>
          <w:lang w:eastAsia="en-PH"/>
        </w:rPr>
        <w:t>Backend development was started, focusing on system logic, data processing, user authentication, document storage, and access control using Microsoft SQL Server.</w:t>
      </w:r>
    </w:p>
    <w:p w14:paraId="213160A5" w14:textId="1FCE9ED8" w:rsidR="00E24A12" w:rsidRPr="00E24A12" w:rsidRDefault="00E24A12" w:rsidP="00E24A12">
      <w:pPr>
        <w:spacing w:before="240" w:line="360" w:lineRule="auto"/>
        <w:ind w:left="360"/>
        <w:jc w:val="both"/>
        <w:rPr>
          <w:bCs/>
          <w:lang w:eastAsia="en-PH"/>
        </w:rPr>
      </w:pPr>
      <w:r w:rsidRPr="00E24A12">
        <w:rPr>
          <w:bCs/>
          <w:lang w:eastAsia="en-PH"/>
        </w:rPr>
        <w:t>Revising UI of the System</w:t>
      </w:r>
      <w:r>
        <w:rPr>
          <w:bCs/>
          <w:lang w:eastAsia="en-PH"/>
        </w:rPr>
        <w:t xml:space="preserve">: </w:t>
      </w:r>
      <w:r w:rsidRPr="00E24A12">
        <w:rPr>
          <w:b w:val="0"/>
          <w:lang w:eastAsia="en-PH"/>
        </w:rPr>
        <w:t>The user interface and system functionalities were revised and improved. Enhancements were made to improve usability, system performance, and overall user experience.</w:t>
      </w:r>
    </w:p>
    <w:p w14:paraId="1B1BF471" w14:textId="54B08F05" w:rsidR="00E24A12" w:rsidRPr="00E24A12" w:rsidRDefault="00E24A12" w:rsidP="00E24A12">
      <w:pPr>
        <w:spacing w:before="240" w:line="360" w:lineRule="auto"/>
        <w:ind w:left="360"/>
        <w:jc w:val="both"/>
        <w:rPr>
          <w:b w:val="0"/>
          <w:lang w:eastAsia="en-PH"/>
        </w:rPr>
      </w:pPr>
      <w:r w:rsidRPr="00E24A12">
        <w:rPr>
          <w:bCs/>
          <w:lang w:eastAsia="en-PH"/>
        </w:rPr>
        <w:t>Finalization of Manuscript</w:t>
      </w:r>
      <w:r>
        <w:rPr>
          <w:bCs/>
          <w:lang w:eastAsia="en-PH"/>
        </w:rPr>
        <w:t xml:space="preserve">: </w:t>
      </w:r>
      <w:r w:rsidRPr="00E24A12">
        <w:rPr>
          <w:b w:val="0"/>
          <w:lang w:eastAsia="en-PH"/>
        </w:rPr>
        <w:t>The researchers will focus on completing and refining the chapters of the study. The group will review and organize all gathered information, ensuring that the discussion of the system design, technical background, and processes is clear and accurate. Necessary revisions will be made to improve the overall quality of the paper.</w:t>
      </w:r>
    </w:p>
    <w:p w14:paraId="47C58DCF" w14:textId="10337301" w:rsidR="00E24A12" w:rsidRPr="00E24A12" w:rsidRDefault="00E24A12" w:rsidP="00E24A12">
      <w:pPr>
        <w:spacing w:before="240" w:line="360" w:lineRule="auto"/>
        <w:ind w:left="360"/>
        <w:jc w:val="both"/>
        <w:rPr>
          <w:bCs/>
          <w:lang w:eastAsia="en-PH"/>
        </w:rPr>
      </w:pPr>
      <w:r w:rsidRPr="00E24A12">
        <w:rPr>
          <w:bCs/>
          <w:lang w:eastAsia="en-PH"/>
        </w:rPr>
        <w:t>Testing and Debugging</w:t>
      </w:r>
      <w:r>
        <w:rPr>
          <w:bCs/>
          <w:lang w:eastAsia="en-PH"/>
        </w:rPr>
        <w:t xml:space="preserve">: </w:t>
      </w:r>
      <w:r w:rsidRPr="00E24A12">
        <w:rPr>
          <w:b w:val="0"/>
          <w:lang w:eastAsia="en-PH"/>
        </w:rPr>
        <w:t>The system will undergo testing and debugging to identify possible errors in functionality, user interface, and data processing. This will ensure that all features</w:t>
      </w:r>
      <w:r>
        <w:rPr>
          <w:b w:val="0"/>
          <w:lang w:eastAsia="en-PH"/>
        </w:rPr>
        <w:t>,</w:t>
      </w:r>
      <w:r w:rsidRPr="00E24A12">
        <w:rPr>
          <w:b w:val="0"/>
          <w:lang w:eastAsia="en-PH"/>
        </w:rPr>
        <w:t xml:space="preserve"> such as login authentication, document upload, retrieval, and access control</w:t>
      </w:r>
      <w:r>
        <w:rPr>
          <w:b w:val="0"/>
          <w:lang w:eastAsia="en-PH"/>
        </w:rPr>
        <w:t>,</w:t>
      </w:r>
      <w:r w:rsidRPr="00E24A12">
        <w:rPr>
          <w:b w:val="0"/>
          <w:lang w:eastAsia="en-PH"/>
        </w:rPr>
        <w:t xml:space="preserve"> will function properly and securely.</w:t>
      </w:r>
    </w:p>
    <w:p w14:paraId="46546CEC" w14:textId="079B21C8" w:rsidR="00E24A12" w:rsidRPr="00E24A12" w:rsidRDefault="00E24A12" w:rsidP="00E24A12">
      <w:pPr>
        <w:spacing w:before="240" w:line="360" w:lineRule="auto"/>
        <w:ind w:left="360"/>
        <w:jc w:val="both"/>
        <w:rPr>
          <w:bCs/>
          <w:lang w:eastAsia="en-PH"/>
        </w:rPr>
      </w:pPr>
      <w:r w:rsidRPr="00E24A12">
        <w:rPr>
          <w:bCs/>
          <w:lang w:eastAsia="en-PH"/>
        </w:rPr>
        <w:t>Deployment</w:t>
      </w:r>
      <w:r>
        <w:rPr>
          <w:bCs/>
          <w:lang w:eastAsia="en-PH"/>
        </w:rPr>
        <w:t xml:space="preserve">: </w:t>
      </w:r>
      <w:r w:rsidRPr="00E24A12">
        <w:rPr>
          <w:b w:val="0"/>
          <w:lang w:eastAsia="en-PH"/>
        </w:rPr>
        <w:t xml:space="preserve">The system will be deployed in a local network environment and installed on designated computers for authorized personnel. This will allow the system </w:t>
      </w:r>
      <w:r w:rsidRPr="00E24A12">
        <w:rPr>
          <w:b w:val="0"/>
          <w:lang w:eastAsia="en-PH"/>
        </w:rPr>
        <w:lastRenderedPageBreak/>
        <w:t>to be used in an actual working environment while ensuring secure and controlled access to documents.</w:t>
      </w:r>
    </w:p>
    <w:p w14:paraId="37F2D5EA" w14:textId="35041360" w:rsidR="00EF6528" w:rsidRPr="00E24A12" w:rsidRDefault="00E24A12" w:rsidP="00E24A12">
      <w:pPr>
        <w:spacing w:before="240" w:line="360" w:lineRule="auto"/>
        <w:ind w:left="360"/>
        <w:jc w:val="both"/>
        <w:rPr>
          <w:bCs/>
          <w:lang w:eastAsia="en-PH"/>
        </w:rPr>
      </w:pPr>
      <w:r w:rsidRPr="00E24A12">
        <w:rPr>
          <w:bCs/>
          <w:lang w:eastAsia="en-PH"/>
        </w:rPr>
        <w:t>Maintenance</w:t>
      </w:r>
      <w:r>
        <w:rPr>
          <w:b w:val="0"/>
          <w:lang w:eastAsia="en-PH"/>
        </w:rPr>
        <w:t xml:space="preserve">: </w:t>
      </w:r>
      <w:r w:rsidRPr="00E24A12">
        <w:rPr>
          <w:b w:val="0"/>
          <w:lang w:eastAsia="en-PH"/>
        </w:rPr>
        <w:t>The researchers will provide maintenance activities after deployment, including system monitoring, bug fixing, performance improvements, and updates. The system administrator will also manage user accounts and ensure continuous system security and reliability.</w:t>
      </w:r>
    </w:p>
    <w:p w14:paraId="2B698C5D" w14:textId="77777777" w:rsidR="007E1EDB" w:rsidRPr="00E24A12" w:rsidRDefault="007E1EDB" w:rsidP="00E24A12">
      <w:pPr>
        <w:spacing w:line="360" w:lineRule="auto"/>
        <w:jc w:val="both"/>
        <w:rPr>
          <w:b w:val="0"/>
        </w:rPr>
      </w:pPr>
    </w:p>
    <w:p w14:paraId="5F984ED8" w14:textId="29F56E50" w:rsidR="007E1EDB" w:rsidRPr="00E24A12" w:rsidRDefault="007E1EDB" w:rsidP="00E24A12">
      <w:pPr>
        <w:jc w:val="both"/>
        <w:rPr>
          <w:b w:val="0"/>
        </w:rPr>
      </w:pPr>
    </w:p>
    <w:p w14:paraId="58F3CAD0" w14:textId="77777777" w:rsidR="007E1EDB" w:rsidRPr="00E24A12" w:rsidRDefault="007E1EDB" w:rsidP="00E24A12">
      <w:pPr>
        <w:jc w:val="both"/>
        <w:rPr>
          <w:b w:val="0"/>
        </w:rPr>
      </w:pPr>
    </w:p>
    <w:p w14:paraId="55405452" w14:textId="77777777" w:rsidR="007E1EDB" w:rsidRPr="00E24A12" w:rsidRDefault="007E1EDB" w:rsidP="00E24A12">
      <w:pPr>
        <w:jc w:val="both"/>
        <w:rPr>
          <w:b w:val="0"/>
        </w:rPr>
      </w:pPr>
    </w:p>
    <w:p w14:paraId="5A296513" w14:textId="77777777" w:rsidR="007E1EDB" w:rsidRDefault="007E1EDB" w:rsidP="007E1EDB">
      <w:pPr>
        <w:jc w:val="both"/>
        <w:rPr>
          <w:noProof/>
        </w:rPr>
        <w:sectPr w:rsidR="007E1EDB" w:rsidSect="009E3215">
          <w:headerReference w:type="default" r:id="rId19"/>
          <w:headerReference w:type="first" r:id="rId20"/>
          <w:pgSz w:w="12240" w:h="15840"/>
          <w:pgMar w:top="1440" w:right="1440" w:bottom="1440" w:left="2160" w:header="720" w:footer="720" w:gutter="0"/>
          <w:pgNumType w:start="1"/>
          <w:cols w:space="720"/>
          <w:docGrid w:linePitch="360"/>
        </w:sectPr>
      </w:pPr>
    </w:p>
    <w:p w14:paraId="16149755" w14:textId="36E17918" w:rsidR="007E1EDB"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r>
        <w:rPr>
          <w:noProof/>
        </w:rPr>
        <w:lastRenderedPageBreak/>
        <w:t>Gantt Chart of the Activities</w:t>
      </w:r>
    </w:p>
    <w:p w14:paraId="724BA9F8"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bl>
      <w:tblPr>
        <w:tblStyle w:val="TableGrid"/>
        <w:tblW w:w="0" w:type="auto"/>
        <w:tblLook w:val="04A0" w:firstRow="1" w:lastRow="0" w:firstColumn="1" w:lastColumn="0" w:noHBand="0" w:noVBand="1"/>
      </w:tblPr>
      <w:tblGrid>
        <w:gridCol w:w="2156"/>
        <w:gridCol w:w="538"/>
        <w:gridCol w:w="539"/>
        <w:gridCol w:w="539"/>
        <w:gridCol w:w="540"/>
        <w:gridCol w:w="540"/>
        <w:gridCol w:w="539"/>
        <w:gridCol w:w="540"/>
        <w:gridCol w:w="540"/>
        <w:gridCol w:w="540"/>
        <w:gridCol w:w="540"/>
        <w:gridCol w:w="540"/>
        <w:gridCol w:w="540"/>
        <w:gridCol w:w="540"/>
        <w:gridCol w:w="540"/>
        <w:gridCol w:w="540"/>
        <w:gridCol w:w="540"/>
        <w:gridCol w:w="540"/>
        <w:gridCol w:w="539"/>
        <w:gridCol w:w="540"/>
        <w:gridCol w:w="540"/>
      </w:tblGrid>
      <w:tr w:rsidR="001472BD" w14:paraId="366018C1" w14:textId="77777777" w:rsidTr="001472BD">
        <w:tc>
          <w:tcPr>
            <w:tcW w:w="2156" w:type="dxa"/>
          </w:tcPr>
          <w:p w14:paraId="11704A96" w14:textId="50ED5E1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MONTH</w:t>
            </w:r>
          </w:p>
        </w:tc>
        <w:tc>
          <w:tcPr>
            <w:tcW w:w="2156" w:type="dxa"/>
            <w:gridSpan w:val="4"/>
            <w:vMerge w:val="restart"/>
          </w:tcPr>
          <w:p w14:paraId="1BEA155E" w14:textId="6D28DE6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JANUARY</w:t>
            </w:r>
          </w:p>
        </w:tc>
        <w:tc>
          <w:tcPr>
            <w:tcW w:w="2159" w:type="dxa"/>
            <w:gridSpan w:val="4"/>
            <w:vMerge w:val="restart"/>
          </w:tcPr>
          <w:p w14:paraId="7E426573" w14:textId="429B770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FEBRUARY</w:t>
            </w:r>
          </w:p>
        </w:tc>
        <w:tc>
          <w:tcPr>
            <w:tcW w:w="2160" w:type="dxa"/>
            <w:gridSpan w:val="4"/>
            <w:vMerge w:val="restart"/>
          </w:tcPr>
          <w:p w14:paraId="543AF6B8" w14:textId="6297FFD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MARCH</w:t>
            </w:r>
          </w:p>
        </w:tc>
        <w:tc>
          <w:tcPr>
            <w:tcW w:w="2160" w:type="dxa"/>
            <w:gridSpan w:val="4"/>
            <w:vMerge w:val="restart"/>
          </w:tcPr>
          <w:p w14:paraId="7517DA1D" w14:textId="4E0C9A0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APRIL</w:t>
            </w:r>
          </w:p>
        </w:tc>
        <w:tc>
          <w:tcPr>
            <w:tcW w:w="2159" w:type="dxa"/>
            <w:gridSpan w:val="4"/>
            <w:vMerge w:val="restart"/>
          </w:tcPr>
          <w:p w14:paraId="2F17929B" w14:textId="349C86C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MAY</w:t>
            </w:r>
          </w:p>
        </w:tc>
      </w:tr>
      <w:tr w:rsidR="001472BD" w14:paraId="05B7BE10" w14:textId="77777777" w:rsidTr="001472BD">
        <w:tc>
          <w:tcPr>
            <w:tcW w:w="2156" w:type="dxa"/>
          </w:tcPr>
          <w:p w14:paraId="1FA272CA" w14:textId="4D33E89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ACTITY</w:t>
            </w:r>
          </w:p>
        </w:tc>
        <w:tc>
          <w:tcPr>
            <w:tcW w:w="2156" w:type="dxa"/>
            <w:gridSpan w:val="4"/>
            <w:vMerge/>
          </w:tcPr>
          <w:p w14:paraId="361A7E9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59" w:type="dxa"/>
            <w:gridSpan w:val="4"/>
            <w:vMerge/>
          </w:tcPr>
          <w:p w14:paraId="3176F3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60" w:type="dxa"/>
            <w:gridSpan w:val="4"/>
            <w:vMerge/>
          </w:tcPr>
          <w:p w14:paraId="3B71A3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60" w:type="dxa"/>
            <w:gridSpan w:val="4"/>
            <w:vMerge/>
          </w:tcPr>
          <w:p w14:paraId="118CF4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2159" w:type="dxa"/>
            <w:gridSpan w:val="4"/>
            <w:vMerge/>
          </w:tcPr>
          <w:p w14:paraId="679CCE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5030ACA2" w14:textId="77777777" w:rsidTr="001472BD">
        <w:tc>
          <w:tcPr>
            <w:tcW w:w="2156" w:type="dxa"/>
          </w:tcPr>
          <w:p w14:paraId="750328E0" w14:textId="69F6A84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WEEKS</w:t>
            </w:r>
          </w:p>
        </w:tc>
        <w:tc>
          <w:tcPr>
            <w:tcW w:w="538" w:type="dxa"/>
          </w:tcPr>
          <w:p w14:paraId="04A7191E" w14:textId="73EC23D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w:t>
            </w:r>
          </w:p>
        </w:tc>
        <w:tc>
          <w:tcPr>
            <w:tcW w:w="539" w:type="dxa"/>
          </w:tcPr>
          <w:p w14:paraId="197B35B2" w14:textId="4527BFE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2</w:t>
            </w:r>
          </w:p>
        </w:tc>
        <w:tc>
          <w:tcPr>
            <w:tcW w:w="539" w:type="dxa"/>
          </w:tcPr>
          <w:p w14:paraId="26C79E12" w14:textId="20F8ED6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3</w:t>
            </w:r>
          </w:p>
        </w:tc>
        <w:tc>
          <w:tcPr>
            <w:tcW w:w="540" w:type="dxa"/>
          </w:tcPr>
          <w:p w14:paraId="5307D90D" w14:textId="08B7AFD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4</w:t>
            </w:r>
          </w:p>
        </w:tc>
        <w:tc>
          <w:tcPr>
            <w:tcW w:w="540" w:type="dxa"/>
          </w:tcPr>
          <w:p w14:paraId="6F1EB09F" w14:textId="09E2239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5</w:t>
            </w:r>
          </w:p>
        </w:tc>
        <w:tc>
          <w:tcPr>
            <w:tcW w:w="539" w:type="dxa"/>
          </w:tcPr>
          <w:p w14:paraId="076AA8FE" w14:textId="39FAD0A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6</w:t>
            </w:r>
          </w:p>
        </w:tc>
        <w:tc>
          <w:tcPr>
            <w:tcW w:w="540" w:type="dxa"/>
          </w:tcPr>
          <w:p w14:paraId="21E1DB09" w14:textId="66241CB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7</w:t>
            </w:r>
          </w:p>
        </w:tc>
        <w:tc>
          <w:tcPr>
            <w:tcW w:w="540" w:type="dxa"/>
          </w:tcPr>
          <w:p w14:paraId="709CBC09" w14:textId="126D93B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8</w:t>
            </w:r>
          </w:p>
        </w:tc>
        <w:tc>
          <w:tcPr>
            <w:tcW w:w="540" w:type="dxa"/>
          </w:tcPr>
          <w:p w14:paraId="47E6A852" w14:textId="10C865B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9</w:t>
            </w:r>
          </w:p>
        </w:tc>
        <w:tc>
          <w:tcPr>
            <w:tcW w:w="540" w:type="dxa"/>
          </w:tcPr>
          <w:p w14:paraId="76D41FC9" w14:textId="4694BCC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10</w:t>
            </w:r>
          </w:p>
        </w:tc>
        <w:tc>
          <w:tcPr>
            <w:tcW w:w="540" w:type="dxa"/>
          </w:tcPr>
          <w:p w14:paraId="42D46598" w14:textId="548467C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11</w:t>
            </w:r>
          </w:p>
        </w:tc>
        <w:tc>
          <w:tcPr>
            <w:tcW w:w="540" w:type="dxa"/>
          </w:tcPr>
          <w:p w14:paraId="694A508F" w14:textId="21A751C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12</w:t>
            </w:r>
          </w:p>
        </w:tc>
        <w:tc>
          <w:tcPr>
            <w:tcW w:w="540" w:type="dxa"/>
          </w:tcPr>
          <w:p w14:paraId="63015DB5" w14:textId="4B80D0E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13</w:t>
            </w:r>
          </w:p>
        </w:tc>
        <w:tc>
          <w:tcPr>
            <w:tcW w:w="540" w:type="dxa"/>
          </w:tcPr>
          <w:p w14:paraId="4674C7D6" w14:textId="300F22EE"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14</w:t>
            </w:r>
          </w:p>
        </w:tc>
        <w:tc>
          <w:tcPr>
            <w:tcW w:w="540" w:type="dxa"/>
          </w:tcPr>
          <w:p w14:paraId="092349D7" w14:textId="70ABB6E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15</w:t>
            </w:r>
          </w:p>
        </w:tc>
        <w:tc>
          <w:tcPr>
            <w:tcW w:w="540" w:type="dxa"/>
          </w:tcPr>
          <w:p w14:paraId="29D48291" w14:textId="312AA7A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16</w:t>
            </w:r>
          </w:p>
        </w:tc>
        <w:tc>
          <w:tcPr>
            <w:tcW w:w="540" w:type="dxa"/>
          </w:tcPr>
          <w:p w14:paraId="58A1B6C3" w14:textId="34920AB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17</w:t>
            </w:r>
          </w:p>
        </w:tc>
        <w:tc>
          <w:tcPr>
            <w:tcW w:w="539" w:type="dxa"/>
          </w:tcPr>
          <w:p w14:paraId="4EED389F" w14:textId="12D9B7C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18</w:t>
            </w:r>
          </w:p>
        </w:tc>
        <w:tc>
          <w:tcPr>
            <w:tcW w:w="540" w:type="dxa"/>
          </w:tcPr>
          <w:p w14:paraId="7DA2072C" w14:textId="5A3E448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19</w:t>
            </w:r>
          </w:p>
        </w:tc>
        <w:tc>
          <w:tcPr>
            <w:tcW w:w="540" w:type="dxa"/>
          </w:tcPr>
          <w:p w14:paraId="444618C2" w14:textId="1C8DE29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Pr>
                <w:noProof/>
              </w:rPr>
              <w:t>20</w:t>
            </w:r>
          </w:p>
        </w:tc>
      </w:tr>
      <w:tr w:rsidR="001472BD" w14:paraId="1DEEA184" w14:textId="77777777" w:rsidTr="001472BD">
        <w:tc>
          <w:tcPr>
            <w:tcW w:w="2156" w:type="dxa"/>
          </w:tcPr>
          <w:p w14:paraId="765B9ABD" w14:textId="06AC03E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Brainstorming</w:t>
            </w:r>
          </w:p>
        </w:tc>
        <w:tc>
          <w:tcPr>
            <w:tcW w:w="538" w:type="dxa"/>
          </w:tcPr>
          <w:p w14:paraId="1C35211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434F7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A4D49F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21BADF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ED0A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2BCD98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1F1647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A6DB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0305A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9FB63E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C33DA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C3FFAD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87AC4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8E9F2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161F7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5C1C7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07180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932B78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B7020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29354D" w14:textId="42ED146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44B3E998" w14:textId="77777777" w:rsidTr="001472BD">
        <w:tc>
          <w:tcPr>
            <w:tcW w:w="2156" w:type="dxa"/>
          </w:tcPr>
          <w:p w14:paraId="66B716EC" w14:textId="101EEC3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Searching for Adviser</w:t>
            </w:r>
          </w:p>
        </w:tc>
        <w:tc>
          <w:tcPr>
            <w:tcW w:w="538" w:type="dxa"/>
          </w:tcPr>
          <w:p w14:paraId="6EA52B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17E2D3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9A40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8AA137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B9C4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4C0B18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66C6C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4E4B88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88E7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0269B2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41C009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F624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79BA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F474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1D8E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02D5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6CE27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DC669A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CFD3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68919EA" w14:textId="7EADDA85"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0F8830C" w14:textId="77777777" w:rsidTr="001472BD">
        <w:tc>
          <w:tcPr>
            <w:tcW w:w="2156" w:type="dxa"/>
          </w:tcPr>
          <w:p w14:paraId="45153FEA" w14:textId="0D57F8E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Propose Project Title</w:t>
            </w:r>
          </w:p>
        </w:tc>
        <w:tc>
          <w:tcPr>
            <w:tcW w:w="538" w:type="dxa"/>
          </w:tcPr>
          <w:p w14:paraId="1507942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ECB30C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41AF3E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90B7B7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88C9E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5A11B6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A42F4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5B79F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07754B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CF91E5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C0E864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441A62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5913DD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FFEB9C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2AAC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22DC7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58B9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3D082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118C79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DF16691" w14:textId="698456E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BF42CC7" w14:textId="77777777" w:rsidTr="001472BD">
        <w:tc>
          <w:tcPr>
            <w:tcW w:w="2156" w:type="dxa"/>
          </w:tcPr>
          <w:p w14:paraId="7DEB0538" w14:textId="02F3AADB"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Adviser Approval</w:t>
            </w:r>
          </w:p>
        </w:tc>
        <w:tc>
          <w:tcPr>
            <w:tcW w:w="538" w:type="dxa"/>
          </w:tcPr>
          <w:p w14:paraId="6D69265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5F0E84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60C55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38B1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3F6610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F496F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B506A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71787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BE60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E8CEE1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9651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4D2CB9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5D84F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67EC6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89EB8C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C22F3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3E237C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881AA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7E68B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8B752E6" w14:textId="41A83795"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76E53854" w14:textId="77777777" w:rsidTr="001472BD">
        <w:tc>
          <w:tcPr>
            <w:tcW w:w="2156" w:type="dxa"/>
          </w:tcPr>
          <w:p w14:paraId="0EACCB18" w14:textId="58EE423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 xml:space="preserve">Searching for Client </w:t>
            </w:r>
          </w:p>
        </w:tc>
        <w:tc>
          <w:tcPr>
            <w:tcW w:w="538" w:type="dxa"/>
          </w:tcPr>
          <w:p w14:paraId="4D1F53B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DB6C4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D5764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2721C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5480B5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7E8C5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ECB93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F8AD31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D0FE3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B523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2C372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E4BF9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3A60DA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668D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58963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A871D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749B4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076DA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BB61E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38175F" w14:textId="29556C0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7AFED3C1" w14:textId="77777777" w:rsidTr="001472BD">
        <w:tc>
          <w:tcPr>
            <w:tcW w:w="2156" w:type="dxa"/>
          </w:tcPr>
          <w:p w14:paraId="2B795D6C" w14:textId="476FFE3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Chapter 1</w:t>
            </w:r>
          </w:p>
        </w:tc>
        <w:tc>
          <w:tcPr>
            <w:tcW w:w="538" w:type="dxa"/>
          </w:tcPr>
          <w:p w14:paraId="292EA66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B2C63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E6BDF8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6C633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8270EE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733F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64A3A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E6E60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9147D4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15FC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0757B5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088E4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7B2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888E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BC67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E7CA9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C54D5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D8ADD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35119B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AA0E99" w14:textId="4715C4E0"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CC3526D" w14:textId="77777777" w:rsidTr="001472BD">
        <w:tc>
          <w:tcPr>
            <w:tcW w:w="2156" w:type="dxa"/>
          </w:tcPr>
          <w:p w14:paraId="128F1E93" w14:textId="2E7895F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Wireframing</w:t>
            </w:r>
          </w:p>
        </w:tc>
        <w:tc>
          <w:tcPr>
            <w:tcW w:w="538" w:type="dxa"/>
          </w:tcPr>
          <w:p w14:paraId="4E282F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6A028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9439E9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227516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6BD5A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8F1638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F85154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8E24B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B22D4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2DB53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E8DC52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FD2A3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EE4746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52729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F02659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A012DA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42003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10F2AE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DEEA3F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BD10541" w14:textId="3B4E83EF"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0D54AA28" w14:textId="77777777" w:rsidTr="001472BD">
        <w:tc>
          <w:tcPr>
            <w:tcW w:w="2156" w:type="dxa"/>
          </w:tcPr>
          <w:p w14:paraId="2401E65B" w14:textId="631D1218"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the UI of the System</w:t>
            </w:r>
          </w:p>
        </w:tc>
        <w:tc>
          <w:tcPr>
            <w:tcW w:w="538" w:type="dxa"/>
          </w:tcPr>
          <w:p w14:paraId="089F276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CB82DA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0BB59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6CE43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7B268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9821D7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FB1A4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0600D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5A389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23959C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35591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A6C91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37DC1D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811A7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5E0E8C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04FC25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EDF2A1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25FA8A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D6BE4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C60FB1" w14:textId="51B7861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DF97F93" w14:textId="77777777" w:rsidTr="001472BD">
        <w:tc>
          <w:tcPr>
            <w:tcW w:w="2156" w:type="dxa"/>
          </w:tcPr>
          <w:p w14:paraId="0AC7B0DF" w14:textId="6D4C10D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Chapter 2</w:t>
            </w:r>
          </w:p>
        </w:tc>
        <w:tc>
          <w:tcPr>
            <w:tcW w:w="538" w:type="dxa"/>
          </w:tcPr>
          <w:p w14:paraId="14E6E22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87FB46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639E93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6B54D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4629C9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61F54F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0B02B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73D36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8348E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9192D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CBA839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A580B8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EBE3C2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316EB1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46281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B7D376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DC328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2F9B95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1493D0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8F444A0" w14:textId="24380A1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20848BC2" w14:textId="77777777" w:rsidTr="001472BD">
        <w:tc>
          <w:tcPr>
            <w:tcW w:w="2156" w:type="dxa"/>
          </w:tcPr>
          <w:p w14:paraId="1A33DA5F" w14:textId="1A2FC89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Starting the Backend of the System</w:t>
            </w:r>
          </w:p>
        </w:tc>
        <w:tc>
          <w:tcPr>
            <w:tcW w:w="538" w:type="dxa"/>
          </w:tcPr>
          <w:p w14:paraId="0E1F76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815F71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DB524F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957077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C753B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BE3D01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DB24A0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CE182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81597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9515D2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16E985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AD774C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6A71BE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3E7510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C1D468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A2764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44B9E0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3FA0EA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B1087D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802DA7B" w14:textId="6CEAFE02"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56A0AA53" w14:textId="77777777" w:rsidTr="001472BD">
        <w:tc>
          <w:tcPr>
            <w:tcW w:w="2156" w:type="dxa"/>
          </w:tcPr>
          <w:p w14:paraId="023F91EA" w14:textId="0A398B8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 xml:space="preserve">Revising </w:t>
            </w:r>
            <w:r>
              <w:rPr>
                <w:noProof/>
                <w:sz w:val="20"/>
              </w:rPr>
              <w:t xml:space="preserve">the </w:t>
            </w:r>
            <w:r w:rsidRPr="001472BD">
              <w:rPr>
                <w:noProof/>
                <w:sz w:val="20"/>
              </w:rPr>
              <w:t>UI of the System</w:t>
            </w:r>
          </w:p>
        </w:tc>
        <w:tc>
          <w:tcPr>
            <w:tcW w:w="538" w:type="dxa"/>
          </w:tcPr>
          <w:p w14:paraId="75B60A0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3AB81A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9934F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192A18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14BAD2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1F3EAD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29A818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C67AED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0AA908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771D2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A71FB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47782B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DDC5C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F81D9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692C36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75E1E3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B9AA0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BD838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A6C6EF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ED5348" w14:textId="58D16FAC"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0C6E659A" w14:textId="77777777" w:rsidTr="001472BD">
        <w:tc>
          <w:tcPr>
            <w:tcW w:w="2156" w:type="dxa"/>
          </w:tcPr>
          <w:p w14:paraId="0E50BAED" w14:textId="31A1A93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Start of the Chapter 3</w:t>
            </w:r>
          </w:p>
        </w:tc>
        <w:tc>
          <w:tcPr>
            <w:tcW w:w="538" w:type="dxa"/>
          </w:tcPr>
          <w:p w14:paraId="78F3DD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E78194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06E993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DF9172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7F9AE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A63A9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4233B6E"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6ABACD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311E78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EC0DD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ADAFA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DD13EF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6A10B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3109ED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FAA6DD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844420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DA68CA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96E57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931067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9BF56B7" w14:textId="79241984"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EDBEC1D" w14:textId="77777777" w:rsidTr="001472BD">
        <w:tc>
          <w:tcPr>
            <w:tcW w:w="2156" w:type="dxa"/>
          </w:tcPr>
          <w:p w14:paraId="4B6179D8" w14:textId="21E56F56"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Testing and Debugging</w:t>
            </w:r>
          </w:p>
        </w:tc>
        <w:tc>
          <w:tcPr>
            <w:tcW w:w="538" w:type="dxa"/>
          </w:tcPr>
          <w:p w14:paraId="00ADDA4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89B0C4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F33457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CFC5EE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8D27B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0DE8CDB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28120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747C99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80D91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86633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989A2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25EC97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963F1C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A407DA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7210EE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45F70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922C7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64A3C9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902BD46"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A6063A7" w14:textId="7A99FDE3"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61800DB9" w14:textId="77777777" w:rsidTr="001472BD">
        <w:tc>
          <w:tcPr>
            <w:tcW w:w="2156" w:type="dxa"/>
          </w:tcPr>
          <w:p w14:paraId="31AB5165" w14:textId="79ECED3D"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Deployment</w:t>
            </w:r>
          </w:p>
        </w:tc>
        <w:tc>
          <w:tcPr>
            <w:tcW w:w="538" w:type="dxa"/>
          </w:tcPr>
          <w:p w14:paraId="257DCDC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64CEA5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2FC706A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1567EC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E4B1AF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525590A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9B3A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92D6B0D"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E70B1D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463FA20"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A7F4FC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1236672"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61DFA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167D7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4D7D64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7446DC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733910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04EB1E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60C8D6B"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001FDD79" w14:textId="705C719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r w:rsidR="001472BD" w14:paraId="330A2FB7" w14:textId="77777777" w:rsidTr="001472BD">
        <w:tc>
          <w:tcPr>
            <w:tcW w:w="2156" w:type="dxa"/>
          </w:tcPr>
          <w:p w14:paraId="2A340E02" w14:textId="11562371"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r w:rsidRPr="001472BD">
              <w:rPr>
                <w:noProof/>
                <w:sz w:val="20"/>
              </w:rPr>
              <w:t>Maintenance</w:t>
            </w:r>
          </w:p>
        </w:tc>
        <w:tc>
          <w:tcPr>
            <w:tcW w:w="538" w:type="dxa"/>
          </w:tcPr>
          <w:p w14:paraId="5834D5D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7DFCCA4F"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65EA28C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32BC36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0F3D6C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4582748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8BCD3F4"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F1C15F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3383E59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60BE6E3"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1A5772A"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3D98B41"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7BC0265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158B967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71862B8"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6D90009C"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487463B9"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39" w:type="dxa"/>
          </w:tcPr>
          <w:p w14:paraId="34227E35"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2A509477" w14:textId="77777777"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c>
          <w:tcPr>
            <w:tcW w:w="540" w:type="dxa"/>
          </w:tcPr>
          <w:p w14:paraId="5BC516D7" w14:textId="29B3223A" w:rsidR="001472BD" w:rsidRDefault="001472BD" w:rsidP="001472BD">
            <w:pPr>
              <w:tabs>
                <w:tab w:val="left" w:pos="720"/>
                <w:tab w:val="left" w:pos="1440"/>
                <w:tab w:val="left" w:pos="2160"/>
                <w:tab w:val="left" w:pos="2880"/>
                <w:tab w:val="left" w:pos="3600"/>
                <w:tab w:val="left" w:pos="4320"/>
                <w:tab w:val="left" w:pos="5040"/>
                <w:tab w:val="left" w:pos="5760"/>
                <w:tab w:val="center" w:pos="6480"/>
                <w:tab w:val="left" w:pos="7423"/>
              </w:tabs>
              <w:rPr>
                <w:noProof/>
              </w:rPr>
            </w:pPr>
          </w:p>
        </w:tc>
      </w:tr>
    </w:tbl>
    <w:p w14:paraId="1D8C5603"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5EDB5693"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bl>
      <w:tblPr>
        <w:tblStyle w:val="TableGrid"/>
        <w:tblW w:w="0" w:type="auto"/>
        <w:tblLook w:val="04A0" w:firstRow="1" w:lastRow="0" w:firstColumn="1" w:lastColumn="0" w:noHBand="0" w:noVBand="1"/>
      </w:tblPr>
      <w:tblGrid>
        <w:gridCol w:w="2155"/>
        <w:gridCol w:w="2160"/>
      </w:tblGrid>
      <w:tr w:rsidR="00BD25A1" w14:paraId="2918AD3B" w14:textId="77777777" w:rsidTr="0041002B">
        <w:tc>
          <w:tcPr>
            <w:tcW w:w="2155" w:type="dxa"/>
            <w:shd w:val="clear" w:color="auto" w:fill="FFC000" w:themeFill="accent4"/>
          </w:tcPr>
          <w:p w14:paraId="3F1B6F4C"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1A89874F"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r>
      <w:tr w:rsidR="00BD25A1" w14:paraId="0AFADE92" w14:textId="77777777" w:rsidTr="0041002B">
        <w:tc>
          <w:tcPr>
            <w:tcW w:w="2155" w:type="dxa"/>
            <w:shd w:val="clear" w:color="auto" w:fill="4472C4" w:themeFill="accent5"/>
          </w:tcPr>
          <w:p w14:paraId="32BA6782"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c>
          <w:tcPr>
            <w:tcW w:w="2160" w:type="dxa"/>
          </w:tcPr>
          <w:p w14:paraId="3421AD1C" w14:textId="77777777" w:rsidR="00BD25A1" w:rsidRDefault="00BD25A1"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tc>
      </w:tr>
    </w:tbl>
    <w:p w14:paraId="3888ABED"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0803F607"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3B073A56" w14:textId="77777777" w:rsidR="001472BD" w:rsidRDefault="001472BD" w:rsidP="007E1EDB">
      <w:pPr>
        <w:tabs>
          <w:tab w:val="left" w:pos="720"/>
          <w:tab w:val="left" w:pos="1440"/>
          <w:tab w:val="left" w:pos="2160"/>
          <w:tab w:val="left" w:pos="2880"/>
          <w:tab w:val="left" w:pos="3600"/>
          <w:tab w:val="left" w:pos="4320"/>
          <w:tab w:val="left" w:pos="5040"/>
          <w:tab w:val="left" w:pos="5760"/>
          <w:tab w:val="center" w:pos="6480"/>
          <w:tab w:val="left" w:pos="7423"/>
        </w:tabs>
        <w:jc w:val="left"/>
        <w:rPr>
          <w:noProof/>
        </w:rPr>
      </w:pPr>
    </w:p>
    <w:p w14:paraId="01176432" w14:textId="451B4BD5" w:rsidR="007E1EDB" w:rsidRPr="007E1EDB" w:rsidRDefault="007E1EDB" w:rsidP="007E1EDB">
      <w:pPr>
        <w:tabs>
          <w:tab w:val="center" w:pos="6480"/>
          <w:tab w:val="left" w:pos="7423"/>
        </w:tabs>
        <w:jc w:val="left"/>
        <w:sectPr w:rsidR="007E1EDB" w:rsidRPr="007E1EDB" w:rsidSect="007E1EDB">
          <w:pgSz w:w="15840" w:h="12240" w:orient="landscape"/>
          <w:pgMar w:top="2160" w:right="1440" w:bottom="1440" w:left="1440" w:header="720" w:footer="720" w:gutter="0"/>
          <w:pgNumType w:start="1"/>
          <w:cols w:space="720"/>
          <w:docGrid w:linePitch="360"/>
        </w:sectPr>
      </w:pPr>
    </w:p>
    <w:p w14:paraId="4B8D36AE" w14:textId="139E56AE" w:rsidR="007E1EDB" w:rsidRDefault="00BC2E37" w:rsidP="007E1EDB">
      <w:pPr>
        <w:jc w:val="both"/>
        <w:rPr>
          <w:lang w:eastAsia="en-PH"/>
        </w:rPr>
      </w:pPr>
      <w:r>
        <w:rPr>
          <w:lang w:eastAsia="en-PH"/>
        </w:rPr>
        <w:lastRenderedPageBreak/>
        <w:t>Resources Hardware</w:t>
      </w:r>
    </w:p>
    <w:p w14:paraId="7B895F5A" w14:textId="77777777" w:rsidR="00BC2E37" w:rsidRDefault="00BC2E37" w:rsidP="007E1EDB">
      <w:pPr>
        <w:jc w:val="both"/>
        <w:rPr>
          <w:lang w:eastAsia="en-PH"/>
        </w:rPr>
      </w:pPr>
    </w:p>
    <w:tbl>
      <w:tblPr>
        <w:tblW w:w="0" w:type="auto"/>
        <w:tblLook w:val="06A0" w:firstRow="1" w:lastRow="0" w:firstColumn="1" w:lastColumn="0" w:noHBand="1" w:noVBand="1"/>
      </w:tblPr>
      <w:tblGrid>
        <w:gridCol w:w="1835"/>
        <w:gridCol w:w="2740"/>
        <w:gridCol w:w="4049"/>
      </w:tblGrid>
      <w:tr w:rsidR="00BC2E37" w14:paraId="24B427DC"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A771CE1" w14:textId="77777777" w:rsidR="00BC2E37" w:rsidRDefault="00BC2E37" w:rsidP="00B0530B">
            <w:pPr>
              <w:rPr>
                <w:b w:val="0"/>
                <w:color w:val="1F1F1F"/>
              </w:rPr>
            </w:pPr>
            <w:r w:rsidRPr="09522BEE">
              <w:rPr>
                <w:b w:val="0"/>
                <w:color w:val="1F1F1F"/>
              </w:rPr>
              <w:t>Resource</w:t>
            </w:r>
          </w:p>
        </w:tc>
        <w:tc>
          <w:tcPr>
            <w:tcW w:w="294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69BCA2A" w14:textId="77777777" w:rsidR="00BC2E37" w:rsidRDefault="00BC2E37" w:rsidP="00B0530B">
            <w:pPr>
              <w:rPr>
                <w:b w:val="0"/>
                <w:color w:val="1F1F1F"/>
              </w:rPr>
            </w:pPr>
            <w:r w:rsidRPr="09522BEE">
              <w:rPr>
                <w:b w:val="0"/>
                <w:color w:val="1F1F1F"/>
              </w:rPr>
              <w:t>Minimum Specifications</w:t>
            </w:r>
          </w:p>
        </w:tc>
        <w:tc>
          <w:tcPr>
            <w:tcW w:w="453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1A792B6" w14:textId="77777777" w:rsidR="00BC2E37" w:rsidRDefault="00BC2E37" w:rsidP="00B0530B">
            <w:pPr>
              <w:rPr>
                <w:b w:val="0"/>
                <w:color w:val="1F1F1F"/>
              </w:rPr>
            </w:pPr>
            <w:r w:rsidRPr="09522BEE">
              <w:rPr>
                <w:b w:val="0"/>
                <w:color w:val="1F1F1F"/>
              </w:rPr>
              <w:t>Purpose</w:t>
            </w:r>
          </w:p>
        </w:tc>
      </w:tr>
      <w:tr w:rsidR="00BC2E37" w14:paraId="358643D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69F14C" w14:textId="77777777" w:rsidR="00BC2E37" w:rsidRDefault="00BC2E37" w:rsidP="00B0530B">
            <w:pPr>
              <w:rPr>
                <w:b w:val="0"/>
                <w:color w:val="1F1F1F"/>
              </w:rPr>
            </w:pPr>
            <w:r w:rsidRPr="09522BEE">
              <w:rPr>
                <w:b w:val="0"/>
                <w:color w:val="1F1F1F"/>
              </w:rPr>
              <w:t>Development Laptop/PC</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ACA4D" w14:textId="77777777" w:rsidR="00BC2E37" w:rsidRDefault="00BC2E37" w:rsidP="00B0530B">
            <w:pPr>
              <w:rPr>
                <w:b w:val="0"/>
                <w:color w:val="1F1F1F"/>
              </w:rPr>
            </w:pPr>
            <w:r w:rsidRPr="7BA2680C">
              <w:rPr>
                <w:b w:val="0"/>
                <w:color w:val="1F1F1F"/>
              </w:rPr>
              <w:t xml:space="preserve">12th Gen Intel(R) </w:t>
            </w:r>
            <w:proofErr w:type="gramStart"/>
            <w:r w:rsidRPr="7BA2680C">
              <w:rPr>
                <w:b w:val="0"/>
                <w:color w:val="1F1F1F"/>
              </w:rPr>
              <w:t>Core(</w:t>
            </w:r>
            <w:proofErr w:type="gramEnd"/>
            <w:r w:rsidRPr="7BA2680C">
              <w:rPr>
                <w:b w:val="0"/>
                <w:color w:val="1F1F1F"/>
              </w:rPr>
              <w:t>TM) i5-1240P (1.70 GHz)</w:t>
            </w:r>
          </w:p>
          <w:p w14:paraId="030FAFB6" w14:textId="77777777" w:rsidR="00BC2E37" w:rsidRDefault="00BC2E37" w:rsidP="00B0530B">
            <w:pPr>
              <w:spacing w:before="240" w:after="240"/>
              <w:rPr>
                <w:rFonts w:eastAsia="Times New Roman" w:cs="Times New Roman"/>
                <w:b w:val="0"/>
                <w:szCs w:val="24"/>
              </w:rPr>
            </w:pPr>
            <w:r w:rsidRPr="7BA2680C">
              <w:rPr>
                <w:rFonts w:eastAsia="Times New Roman" w:cs="Times New Roman"/>
                <w:b w:val="0"/>
                <w:szCs w:val="24"/>
              </w:rPr>
              <w:t>16.0 GB RAM/ 64-bit operating system, x64-based processor</w:t>
            </w:r>
          </w:p>
          <w:p w14:paraId="0BD49464" w14:textId="77777777" w:rsidR="00BC2E37" w:rsidRDefault="00BC2E37" w:rsidP="00B0530B">
            <w:pPr>
              <w:rPr>
                <w:b w:val="0"/>
                <w:color w:val="1F1F1F"/>
              </w:rPr>
            </w:pP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4D6771" w14:textId="77777777" w:rsidR="00BC2E37" w:rsidRDefault="00BC2E37" w:rsidP="00B0530B">
            <w:pPr>
              <w:rPr>
                <w:b w:val="0"/>
                <w:color w:val="1F1F1F"/>
              </w:rPr>
            </w:pPr>
            <w:r w:rsidRPr="09522BEE">
              <w:rPr>
                <w:b w:val="0"/>
                <w:color w:val="1F1F1F"/>
              </w:rPr>
              <w:t>To run Visual Studio and SQL Server concurrently without performance degradation.</w:t>
            </w:r>
          </w:p>
        </w:tc>
      </w:tr>
      <w:tr w:rsidR="00BC2E37" w14:paraId="58A080D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E56C17" w14:textId="77777777" w:rsidR="00BC2E37" w:rsidRDefault="00BC2E37" w:rsidP="00B0530B">
            <w:pPr>
              <w:rPr>
                <w:b w:val="0"/>
                <w:color w:val="1F1F1F"/>
              </w:rPr>
            </w:pPr>
            <w:r w:rsidRPr="09522BEE">
              <w:rPr>
                <w:b w:val="0"/>
                <w:color w:val="1F1F1F"/>
              </w:rPr>
              <w:t>Document Scanner</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709827" w14:textId="77777777" w:rsidR="00BC2E37" w:rsidRDefault="00BC2E37" w:rsidP="00B0530B">
            <w:pPr>
              <w:rPr>
                <w:b w:val="0"/>
                <w:color w:val="1F1F1F"/>
              </w:rPr>
            </w:pPr>
            <w:r w:rsidRPr="09522BEE">
              <w:rPr>
                <w:b w:val="0"/>
                <w:color w:val="1F1F1F"/>
              </w:rPr>
              <w:t>ADF (Automatic Document Feeder) enabled, 300 DPI minimum</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089FC4A" w14:textId="77777777" w:rsidR="00BC2E37" w:rsidRDefault="00BC2E37" w:rsidP="00B0530B">
            <w:pPr>
              <w:rPr>
                <w:b w:val="0"/>
                <w:color w:val="1F1F1F"/>
              </w:rPr>
            </w:pPr>
            <w:r w:rsidRPr="09522BEE">
              <w:rPr>
                <w:b w:val="0"/>
                <w:color w:val="1F1F1F"/>
              </w:rPr>
              <w:t>To facilitate high-volume digitization of physical records.</w:t>
            </w:r>
          </w:p>
        </w:tc>
      </w:tr>
      <w:tr w:rsidR="00BC2E37" w14:paraId="45B6D607"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7BAFC5" w14:textId="77777777" w:rsidR="00BC2E37" w:rsidRDefault="00BC2E37" w:rsidP="00B0530B">
            <w:pPr>
              <w:rPr>
                <w:b w:val="0"/>
                <w:color w:val="1F1F1F"/>
              </w:rPr>
            </w:pPr>
            <w:r w:rsidRPr="09522BEE">
              <w:rPr>
                <w:b w:val="0"/>
                <w:color w:val="1F1F1F"/>
              </w:rPr>
              <w:t>Storage Media</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12CF1D" w14:textId="77777777" w:rsidR="00BC2E37" w:rsidRDefault="00BC2E37" w:rsidP="00B0530B">
            <w:pPr>
              <w:rPr>
                <w:b w:val="0"/>
                <w:color w:val="1F1F1F"/>
              </w:rPr>
            </w:pPr>
            <w:r w:rsidRPr="09522BEE">
              <w:rPr>
                <w:b w:val="0"/>
                <w:color w:val="1F1F1F"/>
              </w:rPr>
              <w:t>1TB External Drive or Cloud Storage</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A06E5E" w14:textId="77777777" w:rsidR="00BC2E37" w:rsidRDefault="00BC2E37" w:rsidP="00B0530B">
            <w:pPr>
              <w:rPr>
                <w:b w:val="0"/>
                <w:color w:val="1F1F1F"/>
              </w:rPr>
            </w:pPr>
            <w:r w:rsidRPr="09522BEE">
              <w:rPr>
                <w:b w:val="0"/>
                <w:color w:val="1F1F1F"/>
              </w:rPr>
              <w:t>For secure backups of the source code and the document database.</w:t>
            </w:r>
          </w:p>
        </w:tc>
      </w:tr>
      <w:tr w:rsidR="00BC2E37" w14:paraId="137BABA8" w14:textId="77777777" w:rsidTr="00B0530B">
        <w:trPr>
          <w:trHeight w:val="300"/>
        </w:trPr>
        <w:tc>
          <w:tcPr>
            <w:tcW w:w="188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3DA822" w14:textId="77777777" w:rsidR="00BC2E37" w:rsidRDefault="00BC2E37" w:rsidP="00B0530B">
            <w:pPr>
              <w:rPr>
                <w:b w:val="0"/>
                <w:color w:val="1F1F1F"/>
              </w:rPr>
            </w:pPr>
            <w:r w:rsidRPr="09522BEE">
              <w:rPr>
                <w:b w:val="0"/>
                <w:color w:val="1F1F1F"/>
              </w:rPr>
              <w:t>Local Area Network</w:t>
            </w:r>
          </w:p>
        </w:tc>
        <w:tc>
          <w:tcPr>
            <w:tcW w:w="29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67CECE" w14:textId="77777777" w:rsidR="00BC2E37" w:rsidRDefault="00BC2E37" w:rsidP="00B0530B">
            <w:pPr>
              <w:rPr>
                <w:b w:val="0"/>
                <w:color w:val="1F1F1F"/>
              </w:rPr>
            </w:pPr>
            <w:r w:rsidRPr="09522BEE">
              <w:rPr>
                <w:b w:val="0"/>
                <w:color w:val="1F1F1F"/>
              </w:rPr>
              <w:t>Wi-Fi 5 or Ethernet Connection</w:t>
            </w:r>
          </w:p>
        </w:tc>
        <w:tc>
          <w:tcPr>
            <w:tcW w:w="453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75A65A" w14:textId="77777777" w:rsidR="00BC2E37" w:rsidRDefault="00BC2E37" w:rsidP="00B0530B">
            <w:pPr>
              <w:rPr>
                <w:b w:val="0"/>
                <w:color w:val="1F1F1F"/>
              </w:rPr>
            </w:pPr>
            <w:r w:rsidRPr="09522BEE">
              <w:rPr>
                <w:b w:val="0"/>
                <w:color w:val="1F1F1F"/>
              </w:rPr>
              <w:t>To test the database connectivity and multi-user access protocols.</w:t>
            </w:r>
          </w:p>
        </w:tc>
      </w:tr>
    </w:tbl>
    <w:p w14:paraId="2B8E5F3D" w14:textId="77777777" w:rsidR="00BC2E37" w:rsidRDefault="00BC2E37" w:rsidP="007E1EDB">
      <w:pPr>
        <w:jc w:val="both"/>
        <w:rPr>
          <w:lang w:eastAsia="en-PH"/>
        </w:rPr>
      </w:pPr>
    </w:p>
    <w:p w14:paraId="3478972F" w14:textId="3C040507" w:rsidR="00BC2E37" w:rsidRDefault="00BC2E37" w:rsidP="00BC2E37">
      <w:pPr>
        <w:spacing w:line="360" w:lineRule="auto"/>
        <w:jc w:val="both"/>
        <w:rPr>
          <w:lang w:eastAsia="en-PH"/>
        </w:rPr>
      </w:pPr>
      <w:r>
        <w:rPr>
          <w:lang w:eastAsia="en-PH"/>
        </w:rPr>
        <w:t>Software Resources:</w:t>
      </w:r>
    </w:p>
    <w:p w14:paraId="4FB22CF5" w14:textId="64283477" w:rsidR="00BC2E37" w:rsidRPr="004E212E" w:rsidRDefault="00BC2E37" w:rsidP="004E212E">
      <w:pPr>
        <w:pStyle w:val="ListParagraph"/>
        <w:numPr>
          <w:ilvl w:val="0"/>
          <w:numId w:val="27"/>
        </w:numPr>
        <w:rPr>
          <w:b w:val="0"/>
        </w:rPr>
      </w:pPr>
      <w:r w:rsidRPr="004E212E">
        <w:t>.NET MAUI (Multi-platform App UI):</w:t>
      </w:r>
      <w:r w:rsidRPr="004E212E">
        <w:rPr>
          <w:b w:val="0"/>
        </w:rPr>
        <w:t xml:space="preserve"> This technology is used to develop system applications across multiple platforms while maintaining a consistent user interface and performance. .NET MAUI is selected because it allows efficient development of modern applications and supports integration with other technologies used in the system.</w:t>
      </w:r>
    </w:p>
    <w:p w14:paraId="25249B1D" w14:textId="7492D517" w:rsidR="00BC2E37" w:rsidRPr="004E212E" w:rsidRDefault="00BC2E37" w:rsidP="004E212E">
      <w:pPr>
        <w:pStyle w:val="ListParagraph"/>
        <w:numPr>
          <w:ilvl w:val="0"/>
          <w:numId w:val="27"/>
        </w:numPr>
        <w:rPr>
          <w:b w:val="0"/>
        </w:rPr>
      </w:pPr>
      <w:r w:rsidRPr="004E212E">
        <w:rPr>
          <w:bCs w:val="0"/>
        </w:rPr>
        <w:t>Blazor Framework: This</w:t>
      </w:r>
      <w:r w:rsidRPr="004E212E">
        <w:rPr>
          <w:b w:val="0"/>
        </w:rPr>
        <w:t xml:space="preserve"> framework is used to build interactive user interfaces using C#. It enables the development of dynamic web-based components within the application, making the system more responsive and user-friendly.</w:t>
      </w:r>
    </w:p>
    <w:p w14:paraId="554BC1BE" w14:textId="77777777" w:rsidR="00BC2E37" w:rsidRPr="004E212E" w:rsidRDefault="00BC2E37" w:rsidP="004E212E">
      <w:pPr>
        <w:pStyle w:val="ListParagraph"/>
        <w:numPr>
          <w:ilvl w:val="0"/>
          <w:numId w:val="27"/>
        </w:numPr>
        <w:rPr>
          <w:b w:val="0"/>
        </w:rPr>
      </w:pPr>
      <w:r w:rsidRPr="004E212E">
        <w:rPr>
          <w:rStyle w:val="Strong"/>
          <w:b/>
          <w:bCs/>
        </w:rPr>
        <w:t>Microsoft SQL Server</w:t>
      </w:r>
      <w:r w:rsidRPr="004E212E">
        <w:rPr>
          <w:rStyle w:val="Strong"/>
        </w:rPr>
        <w:t>:</w:t>
      </w:r>
      <w:r w:rsidRPr="004E212E">
        <w:rPr>
          <w:b w:val="0"/>
        </w:rPr>
        <w:t xml:space="preserve"> This serves as the database management system of the project. It is used to store and manage user accounts, document records, and access </w:t>
      </w:r>
      <w:r w:rsidRPr="004E212E">
        <w:rPr>
          <w:b w:val="0"/>
        </w:rPr>
        <w:lastRenderedPageBreak/>
        <w:t>permissions. SQL Server is chosen because of its reliability, security features, and ability to handle large volumes of data efficiently.</w:t>
      </w:r>
    </w:p>
    <w:p w14:paraId="565467B2" w14:textId="0B5A03D4" w:rsidR="00BC2E37" w:rsidRPr="004E212E" w:rsidRDefault="00BC2E37" w:rsidP="004E212E">
      <w:pPr>
        <w:pStyle w:val="ListParagraph"/>
        <w:numPr>
          <w:ilvl w:val="0"/>
          <w:numId w:val="27"/>
        </w:numPr>
        <w:rPr>
          <w:b w:val="0"/>
        </w:rPr>
      </w:pPr>
      <w:r w:rsidRPr="004E212E">
        <w:rPr>
          <w:rStyle w:val="Strong"/>
          <w:b/>
          <w:bCs/>
        </w:rPr>
        <w:t>Visual Studio IDE:</w:t>
      </w:r>
      <w:r w:rsidRPr="004E212E">
        <w:rPr>
          <w:b w:val="0"/>
        </w:rPr>
        <w:t xml:space="preserve"> This integrated development environment is used for coding, debugging, and testing the system. It provides tools and features that help streamline the development process and improve code quality.</w:t>
      </w:r>
    </w:p>
    <w:p w14:paraId="6A59DFC2" w14:textId="7EAE7DBC" w:rsidR="00BC2E37" w:rsidRPr="004E212E" w:rsidRDefault="00BC2E37" w:rsidP="004E212E">
      <w:pPr>
        <w:pStyle w:val="ListParagraph"/>
        <w:numPr>
          <w:ilvl w:val="0"/>
          <w:numId w:val="27"/>
        </w:numPr>
        <w:rPr>
          <w:b w:val="0"/>
        </w:rPr>
      </w:pPr>
      <w:r w:rsidRPr="004E212E">
        <w:rPr>
          <w:bCs w:val="0"/>
        </w:rPr>
        <w:t>Windows Operating System:</w:t>
      </w:r>
      <w:r w:rsidRPr="004E212E">
        <w:rPr>
          <w:b w:val="0"/>
        </w:rPr>
        <w:t xml:space="preserve"> This serves as the primary operating system for development and system deployment. It provides compatibility with development tools such as Visual Studio and SQL Server.</w:t>
      </w:r>
    </w:p>
    <w:p w14:paraId="6ABF39BA" w14:textId="77D11D81" w:rsidR="00BC2E37" w:rsidRPr="004E212E" w:rsidRDefault="00BC2E37" w:rsidP="004E212E">
      <w:pPr>
        <w:pStyle w:val="ListParagraph"/>
        <w:numPr>
          <w:ilvl w:val="0"/>
          <w:numId w:val="27"/>
        </w:numPr>
        <w:rPr>
          <w:b w:val="0"/>
        </w:rPr>
      </w:pPr>
      <w:r w:rsidRPr="004E212E">
        <w:rPr>
          <w:bCs w:val="0"/>
        </w:rPr>
        <w:t>Microsoft Office Tools:</w:t>
      </w:r>
      <w:r w:rsidRPr="004E212E">
        <w:rPr>
          <w:b w:val="0"/>
        </w:rPr>
        <w:t xml:space="preserve"> These tools are used for documentation, including writing the research paper, preparing reports, and organizing project files.</w:t>
      </w:r>
    </w:p>
    <w:p w14:paraId="5B00AD12" w14:textId="3AAD74E2" w:rsidR="00BC2E37" w:rsidRPr="004E212E" w:rsidRDefault="00BC2E37" w:rsidP="004E212E">
      <w:pPr>
        <w:pStyle w:val="ListParagraph"/>
        <w:numPr>
          <w:ilvl w:val="0"/>
          <w:numId w:val="27"/>
        </w:numPr>
        <w:rPr>
          <w:b w:val="0"/>
        </w:rPr>
      </w:pPr>
      <w:r w:rsidRPr="004E212E">
        <w:rPr>
          <w:bCs w:val="0"/>
        </w:rPr>
        <w:t>Figma:</w:t>
      </w:r>
      <w:r w:rsidRPr="004E212E">
        <w:rPr>
          <w:b w:val="0"/>
        </w:rPr>
        <w:t xml:space="preserve"> This design tool is used for creating wireframes and user interface prototypes of the system. It helps the researchers visualize the layout, structure, and user flow of the application before development. Figma allows easy collaboration and modification of designs, making it useful in improving the overall user experience.</w:t>
      </w:r>
    </w:p>
    <w:p w14:paraId="11046762" w14:textId="77777777" w:rsidR="00BC2E37" w:rsidRPr="004E212E" w:rsidRDefault="00BC2E37" w:rsidP="00D65B1A">
      <w:pPr>
        <w:ind w:left="720"/>
        <w:rPr>
          <w:b w:val="0"/>
          <w:lang w:eastAsia="en-PH"/>
        </w:rPr>
      </w:pPr>
    </w:p>
    <w:p w14:paraId="43FDC172" w14:textId="77777777" w:rsidR="00BC2E37" w:rsidRPr="00BC2E37" w:rsidRDefault="00BC2E37" w:rsidP="00BC2E37">
      <w:pPr>
        <w:spacing w:line="360" w:lineRule="auto"/>
        <w:jc w:val="both"/>
        <w:rPr>
          <w:bCs/>
        </w:rPr>
      </w:pPr>
      <w:r w:rsidRPr="00BC2E37">
        <w:rPr>
          <w:bCs/>
        </w:rPr>
        <w:t>Requirements Analysis</w:t>
      </w:r>
    </w:p>
    <w:p w14:paraId="78F31B29" w14:textId="77777777" w:rsidR="00BC2E37" w:rsidRPr="00BC2E37" w:rsidRDefault="00BC2E37" w:rsidP="00BC2E37">
      <w:pPr>
        <w:spacing w:before="240" w:line="360" w:lineRule="auto"/>
        <w:jc w:val="both"/>
        <w:rPr>
          <w:b w:val="0"/>
        </w:rPr>
      </w:pPr>
      <w:r w:rsidRPr="00BC2E37">
        <w:rPr>
          <w:b w:val="0"/>
        </w:rPr>
        <w:t>To ensure the development of a relevant and functional system, the researchers conducted interviews and observations with personnel involved in document handling within the Armed Forces of the Philippines (AFP). The goal was to identify key requirements for the Document Scanning and Access Control Management System, which were categorized as follows:</w:t>
      </w:r>
    </w:p>
    <w:p w14:paraId="2165F18D" w14:textId="77777777" w:rsidR="00BC2E37" w:rsidRPr="00BC2E37" w:rsidRDefault="00BC2E37" w:rsidP="00BC2E37">
      <w:pPr>
        <w:spacing w:line="360" w:lineRule="auto"/>
        <w:jc w:val="both"/>
        <w:rPr>
          <w:bCs/>
        </w:rPr>
      </w:pPr>
      <w:r w:rsidRPr="00BC2E37">
        <w:rPr>
          <w:bCs/>
        </w:rPr>
        <w:t>Who</w:t>
      </w:r>
    </w:p>
    <w:p w14:paraId="5EF07939" w14:textId="7BB04A94" w:rsidR="00BC2E37" w:rsidRPr="004E212E" w:rsidRDefault="00BC2E37" w:rsidP="004E212E">
      <w:pPr>
        <w:pStyle w:val="ListParagraph"/>
        <w:numPr>
          <w:ilvl w:val="0"/>
          <w:numId w:val="28"/>
        </w:numPr>
        <w:rPr>
          <w:b w:val="0"/>
          <w:bCs w:val="0"/>
        </w:rPr>
      </w:pPr>
      <w:r w:rsidRPr="004E212E">
        <w:rPr>
          <w:b w:val="0"/>
          <w:bCs w:val="0"/>
        </w:rPr>
        <w:t>System Administrator: Individuals responsible for managing the overall system. They handle user account creation, assign roles and permissions, monitor system activities, and ensure that access to documents is properly controlled.</w:t>
      </w:r>
    </w:p>
    <w:p w14:paraId="4A677917" w14:textId="2A2C2969" w:rsidR="00BC2E37" w:rsidRPr="004E212E" w:rsidRDefault="00BC2E37" w:rsidP="004E212E">
      <w:pPr>
        <w:pStyle w:val="ListParagraph"/>
        <w:numPr>
          <w:ilvl w:val="0"/>
          <w:numId w:val="28"/>
        </w:numPr>
        <w:rPr>
          <w:b w:val="0"/>
          <w:bCs w:val="0"/>
        </w:rPr>
      </w:pPr>
      <w:r w:rsidRPr="004E212E">
        <w:rPr>
          <w:b w:val="0"/>
          <w:bCs w:val="0"/>
        </w:rPr>
        <w:t>Authorized Personnel (Office Staff): Users who are allowed to access the system to upload, view, and retrieve documents. Their access level depends on their assigned role, such as view-only or edit permissions.</w:t>
      </w:r>
    </w:p>
    <w:p w14:paraId="7E9D4B15" w14:textId="7EACDDD9" w:rsidR="00BC2E37" w:rsidRPr="004E212E" w:rsidRDefault="00BC2E37" w:rsidP="004E212E">
      <w:pPr>
        <w:pStyle w:val="ListParagraph"/>
        <w:numPr>
          <w:ilvl w:val="0"/>
          <w:numId w:val="28"/>
        </w:numPr>
        <w:rPr>
          <w:b w:val="0"/>
          <w:bCs w:val="0"/>
        </w:rPr>
      </w:pPr>
      <w:r w:rsidRPr="004E212E">
        <w:rPr>
          <w:b w:val="0"/>
          <w:bCs w:val="0"/>
        </w:rPr>
        <w:lastRenderedPageBreak/>
        <w:t>Records Personnel: Staff responsible for scanning and uploading physical documents into the system. They ensure that documents are properly categorized and stored in the database.</w:t>
      </w:r>
    </w:p>
    <w:p w14:paraId="3456AEC9" w14:textId="439F330F" w:rsidR="00BC2E37" w:rsidRPr="004E212E" w:rsidRDefault="00BC2E37" w:rsidP="00BC2E37">
      <w:pPr>
        <w:spacing w:line="360" w:lineRule="auto"/>
        <w:jc w:val="both"/>
        <w:rPr>
          <w:b w:val="0"/>
          <w:lang w:eastAsia="en-PH"/>
        </w:rPr>
      </w:pPr>
      <w:r w:rsidRPr="004E212E">
        <w:rPr>
          <w:bCs/>
          <w:lang w:eastAsia="en-PH"/>
        </w:rPr>
        <w:t>What</w:t>
      </w:r>
    </w:p>
    <w:p w14:paraId="3FF3E410" w14:textId="1A32A0B1" w:rsidR="00BC2E37" w:rsidRPr="004E212E" w:rsidRDefault="00BC2E37" w:rsidP="004E212E">
      <w:pPr>
        <w:pStyle w:val="ListParagraph"/>
        <w:numPr>
          <w:ilvl w:val="0"/>
          <w:numId w:val="29"/>
        </w:numPr>
        <w:rPr>
          <w:b w:val="0"/>
          <w:bCs w:val="0"/>
        </w:rPr>
      </w:pPr>
      <w:r w:rsidRPr="004E212E">
        <w:rPr>
          <w:b w:val="0"/>
          <w:bCs w:val="0"/>
        </w:rPr>
        <w:t>The system will manage the digitization, storage, retrieval, and access control of important documents such as personnel records, reports, and other sensitive files.</w:t>
      </w:r>
    </w:p>
    <w:p w14:paraId="1679ACB8" w14:textId="216BC32B" w:rsidR="00BC2E37" w:rsidRPr="004E212E" w:rsidRDefault="00BC2E37" w:rsidP="004E212E">
      <w:pPr>
        <w:pStyle w:val="ListParagraph"/>
        <w:numPr>
          <w:ilvl w:val="0"/>
          <w:numId w:val="29"/>
        </w:numPr>
        <w:rPr>
          <w:b w:val="0"/>
          <w:bCs w:val="0"/>
        </w:rPr>
      </w:pPr>
      <w:r w:rsidRPr="004E212E">
        <w:rPr>
          <w:b w:val="0"/>
          <w:bCs w:val="0"/>
        </w:rPr>
        <w:t>It will replace manual filing processes by providing a centralized digital repository for all documents.</w:t>
      </w:r>
    </w:p>
    <w:p w14:paraId="12CD8257" w14:textId="13D0C8D7" w:rsidR="00BC2E37" w:rsidRPr="004E212E" w:rsidRDefault="00BC2E37" w:rsidP="004E212E">
      <w:pPr>
        <w:pStyle w:val="ListParagraph"/>
        <w:numPr>
          <w:ilvl w:val="0"/>
          <w:numId w:val="29"/>
        </w:numPr>
        <w:rPr>
          <w:b w:val="0"/>
          <w:bCs w:val="0"/>
        </w:rPr>
      </w:pPr>
      <w:r w:rsidRPr="004E212E">
        <w:rPr>
          <w:b w:val="0"/>
          <w:bCs w:val="0"/>
        </w:rPr>
        <w:t>The system will also enforce role-based access control, ensuring that only authorized users can view or modify specific documents.</w:t>
      </w:r>
    </w:p>
    <w:p w14:paraId="755780DA" w14:textId="77777777" w:rsidR="00BC2E37" w:rsidRPr="00BC2E37" w:rsidRDefault="00BC2E37" w:rsidP="00BC2E37">
      <w:pPr>
        <w:spacing w:line="360" w:lineRule="auto"/>
        <w:jc w:val="both"/>
        <w:rPr>
          <w:bCs/>
          <w:lang w:eastAsia="en-PH"/>
        </w:rPr>
      </w:pPr>
      <w:proofErr w:type="gramStart"/>
      <w:r w:rsidRPr="00BC2E37">
        <w:rPr>
          <w:bCs/>
          <w:lang w:eastAsia="en-PH"/>
        </w:rPr>
        <w:t>Where</w:t>
      </w:r>
      <w:proofErr w:type="gramEnd"/>
    </w:p>
    <w:p w14:paraId="38F718D1" w14:textId="1D550668" w:rsidR="00BC2E37" w:rsidRPr="004E212E" w:rsidRDefault="00BC2E37" w:rsidP="004E212E">
      <w:pPr>
        <w:pStyle w:val="ListParagraph"/>
        <w:numPr>
          <w:ilvl w:val="0"/>
          <w:numId w:val="30"/>
        </w:numPr>
        <w:rPr>
          <w:b w:val="0"/>
          <w:bCs w:val="0"/>
        </w:rPr>
      </w:pPr>
      <w:r w:rsidRPr="004E212E">
        <w:rPr>
          <w:b w:val="0"/>
          <w:bCs w:val="0"/>
        </w:rPr>
        <w:t>The system will be deployed within a secured office environment of the organization.</w:t>
      </w:r>
    </w:p>
    <w:p w14:paraId="7A7FD9DF" w14:textId="7093776D" w:rsidR="00BC2E37" w:rsidRPr="004E212E" w:rsidRDefault="00BC2E37" w:rsidP="004E212E">
      <w:pPr>
        <w:pStyle w:val="ListParagraph"/>
        <w:numPr>
          <w:ilvl w:val="0"/>
          <w:numId w:val="30"/>
        </w:numPr>
        <w:rPr>
          <w:b w:val="0"/>
          <w:bCs w:val="0"/>
        </w:rPr>
      </w:pPr>
      <w:r w:rsidRPr="004E212E">
        <w:rPr>
          <w:b w:val="0"/>
          <w:bCs w:val="0"/>
        </w:rPr>
        <w:t>It will operate through a local network (LAN), limiting access to authorized users within the designated area.</w:t>
      </w:r>
    </w:p>
    <w:p w14:paraId="1E9D009E" w14:textId="77777777" w:rsidR="00BC2E37" w:rsidRPr="00BC2E37" w:rsidRDefault="00BC2E37" w:rsidP="00BC2E37">
      <w:pPr>
        <w:spacing w:line="360" w:lineRule="auto"/>
        <w:jc w:val="both"/>
        <w:rPr>
          <w:bCs/>
          <w:lang w:eastAsia="en-PH"/>
        </w:rPr>
      </w:pPr>
      <w:r w:rsidRPr="00BC2E37">
        <w:rPr>
          <w:bCs/>
          <w:lang w:eastAsia="en-PH"/>
        </w:rPr>
        <w:t>When</w:t>
      </w:r>
    </w:p>
    <w:p w14:paraId="082D5E7B" w14:textId="5844191D" w:rsidR="00BC2E37" w:rsidRPr="004E212E" w:rsidRDefault="00BC2E37" w:rsidP="004E212E">
      <w:pPr>
        <w:pStyle w:val="ListParagraph"/>
        <w:numPr>
          <w:ilvl w:val="0"/>
          <w:numId w:val="32"/>
        </w:numPr>
        <w:rPr>
          <w:b w:val="0"/>
          <w:bCs w:val="0"/>
        </w:rPr>
      </w:pPr>
      <w:r w:rsidRPr="004E212E">
        <w:rPr>
          <w:b w:val="0"/>
          <w:bCs w:val="0"/>
        </w:rPr>
        <w:t>The system will be used during daily administrative operations, particularly when documents need to be stored, accessed, retrieved, or managed.</w:t>
      </w:r>
    </w:p>
    <w:p w14:paraId="4F8E472F" w14:textId="3B08E4A6" w:rsidR="00BC2E37" w:rsidRPr="004E212E" w:rsidRDefault="00BC2E37" w:rsidP="004E212E">
      <w:pPr>
        <w:pStyle w:val="ListParagraph"/>
        <w:numPr>
          <w:ilvl w:val="0"/>
          <w:numId w:val="31"/>
        </w:numPr>
        <w:rPr>
          <w:b w:val="0"/>
          <w:bCs w:val="0"/>
        </w:rPr>
      </w:pPr>
      <w:r w:rsidRPr="004E212E">
        <w:rPr>
          <w:b w:val="0"/>
          <w:bCs w:val="0"/>
        </w:rPr>
        <w:t>It will also be used whenever new physical documents are scanned and added to the system.</w:t>
      </w:r>
    </w:p>
    <w:p w14:paraId="00539CFA" w14:textId="77777777" w:rsidR="00BC2E37" w:rsidRPr="00BC2E37" w:rsidRDefault="00BC2E37" w:rsidP="00BC2E37">
      <w:pPr>
        <w:spacing w:line="360" w:lineRule="auto"/>
        <w:jc w:val="both"/>
        <w:rPr>
          <w:bCs/>
          <w:lang w:eastAsia="en-PH"/>
        </w:rPr>
      </w:pPr>
      <w:r w:rsidRPr="00BC2E37">
        <w:rPr>
          <w:bCs/>
          <w:lang w:eastAsia="en-PH"/>
        </w:rPr>
        <w:t>How</w:t>
      </w:r>
    </w:p>
    <w:p w14:paraId="22B9D6E6" w14:textId="4AC6DDB3" w:rsidR="00BC2E37" w:rsidRPr="004E212E" w:rsidRDefault="00BC2E37" w:rsidP="004E212E">
      <w:pPr>
        <w:pStyle w:val="ListParagraph"/>
        <w:numPr>
          <w:ilvl w:val="0"/>
          <w:numId w:val="31"/>
        </w:numPr>
        <w:rPr>
          <w:b w:val="0"/>
          <w:bCs w:val="0"/>
        </w:rPr>
      </w:pPr>
      <w:r w:rsidRPr="004E212E">
        <w:rPr>
          <w:b w:val="0"/>
          <w:bCs w:val="0"/>
        </w:rPr>
        <w:t>Currently, documents are managed through manual filing systems, where records are stored in physical folders and cabinets. Retrieval requires manual searching, which is time-consuming and inefficient.</w:t>
      </w:r>
    </w:p>
    <w:p w14:paraId="3C31996B" w14:textId="77777777" w:rsidR="00BC2E37" w:rsidRPr="004E212E" w:rsidRDefault="00BC2E37" w:rsidP="004E212E">
      <w:pPr>
        <w:pStyle w:val="ListParagraph"/>
        <w:numPr>
          <w:ilvl w:val="0"/>
          <w:numId w:val="31"/>
        </w:numPr>
        <w:rPr>
          <w:b w:val="0"/>
          <w:bCs w:val="0"/>
        </w:rPr>
      </w:pPr>
      <w:r w:rsidRPr="004E212E">
        <w:rPr>
          <w:b w:val="0"/>
          <w:bCs w:val="0"/>
        </w:rPr>
        <w:t>With the proposed system, documents will be scanned and converted into digital format, then stored in a centralized database using Microsoft SQL Server.</w:t>
      </w:r>
    </w:p>
    <w:p w14:paraId="04DA5DFA" w14:textId="4CE3C160" w:rsidR="00D65B1A" w:rsidRPr="004E212E" w:rsidRDefault="00BC2E37" w:rsidP="004E212E">
      <w:pPr>
        <w:pStyle w:val="ListParagraph"/>
        <w:numPr>
          <w:ilvl w:val="0"/>
          <w:numId w:val="31"/>
        </w:numPr>
        <w:rPr>
          <w:b w:val="0"/>
          <w:bCs w:val="0"/>
        </w:rPr>
      </w:pPr>
      <w:r w:rsidRPr="004E212E">
        <w:rPr>
          <w:b w:val="0"/>
          <w:bCs w:val="0"/>
        </w:rPr>
        <w:t>Users will access the system through a secure login, and their actions will be controlled based on assigned roles, allowing faster, more secure, and more efficient document management.</w:t>
      </w:r>
    </w:p>
    <w:p w14:paraId="0CA3CF27" w14:textId="4462DA6E" w:rsidR="00D65B1A" w:rsidRPr="00D65B1A" w:rsidRDefault="00D65B1A" w:rsidP="00D65B1A">
      <w:pPr>
        <w:spacing w:line="360" w:lineRule="auto"/>
        <w:jc w:val="both"/>
        <w:rPr>
          <w:bCs/>
          <w:lang w:eastAsia="en-PH"/>
        </w:rPr>
      </w:pPr>
      <w:r w:rsidRPr="00D65B1A">
        <w:rPr>
          <w:bCs/>
          <w:lang w:eastAsia="en-PH"/>
        </w:rPr>
        <w:lastRenderedPageBreak/>
        <w:t>Requirement Documentation</w:t>
      </w:r>
    </w:p>
    <w:p w14:paraId="23BB413B" w14:textId="61C238FE" w:rsidR="00D65B1A" w:rsidRPr="00D65B1A" w:rsidRDefault="00D65B1A" w:rsidP="00D65B1A">
      <w:pPr>
        <w:spacing w:before="240" w:line="360" w:lineRule="auto"/>
        <w:jc w:val="both"/>
        <w:rPr>
          <w:b w:val="0"/>
          <w:lang w:eastAsia="en-PH"/>
        </w:rPr>
      </w:pPr>
      <w:r w:rsidRPr="00D65B1A">
        <w:rPr>
          <w:b w:val="0"/>
          <w:lang w:eastAsia="en-PH"/>
        </w:rPr>
        <w:t>According to the researchers’ interviews and observations, the Armed Forces of the Philippines (AFP) currently relies on a traditional manual document filing system. Important records such as personnel files, reports, and other sensitive documents are stored in physical folders and filing cabinets. This method often results in issues such as document misplacement, time-consuming retrieval, risk of physical damage, and lack of proper monitoring of access to confidential information. These challenges affect the efficiency, security, and reliability of document management within the organization.</w:t>
      </w:r>
    </w:p>
    <w:p w14:paraId="6F5A96C6" w14:textId="77777777" w:rsidR="00D65B1A" w:rsidRDefault="00D65B1A" w:rsidP="00D65B1A">
      <w:pPr>
        <w:spacing w:line="360" w:lineRule="auto"/>
        <w:jc w:val="both"/>
        <w:rPr>
          <w:b w:val="0"/>
          <w:lang w:eastAsia="en-PH"/>
        </w:rPr>
      </w:pPr>
    </w:p>
    <w:p w14:paraId="2102C9CD" w14:textId="4B989C01" w:rsidR="00D65B1A" w:rsidRPr="00D65B1A" w:rsidRDefault="00D65B1A" w:rsidP="00D65B1A">
      <w:pPr>
        <w:spacing w:line="360" w:lineRule="auto"/>
        <w:jc w:val="both"/>
        <w:rPr>
          <w:b w:val="0"/>
          <w:lang w:eastAsia="en-PH"/>
        </w:rPr>
      </w:pPr>
      <w:r w:rsidRPr="00D65B1A">
        <w:rPr>
          <w:b w:val="0"/>
          <w:lang w:eastAsia="en-PH"/>
        </w:rPr>
        <w:t xml:space="preserve">To address these problems, the researchers proposed a user-friendly system entitled </w:t>
      </w:r>
      <w:r w:rsidRPr="00D65B1A">
        <w:rPr>
          <w:bCs/>
          <w:lang w:eastAsia="en-PH"/>
        </w:rPr>
        <w:t>DASM-AFP: Computer-based Document Archiving and Security Management for Armed Forces of the Philippines</w:t>
      </w:r>
      <w:r w:rsidRPr="00D65B1A">
        <w:rPr>
          <w:b w:val="0"/>
          <w:lang w:eastAsia="en-PH"/>
        </w:rPr>
        <w:t xml:space="preserve">. This digital solution aims to convert physical documents into </w:t>
      </w:r>
      <w:r w:rsidR="004E212E">
        <w:rPr>
          <w:b w:val="0"/>
          <w:lang w:eastAsia="en-PH"/>
        </w:rPr>
        <w:t xml:space="preserve">a </w:t>
      </w:r>
      <w:r w:rsidRPr="00D65B1A">
        <w:rPr>
          <w:b w:val="0"/>
          <w:lang w:eastAsia="en-PH"/>
        </w:rPr>
        <w:t>digital format, store them in a centralized database, and provide controlled access to authorized personnel. The system simplifies document handling, improves retrieval speed, enhances data security, and reduces the risk of document loss or unauthorized access.</w:t>
      </w:r>
    </w:p>
    <w:p w14:paraId="0873C69E" w14:textId="77777777" w:rsidR="00D65B1A" w:rsidRDefault="00D65B1A" w:rsidP="00D65B1A">
      <w:pPr>
        <w:spacing w:line="360" w:lineRule="auto"/>
        <w:jc w:val="both"/>
        <w:rPr>
          <w:b w:val="0"/>
          <w:lang w:eastAsia="en-PH"/>
        </w:rPr>
      </w:pPr>
    </w:p>
    <w:p w14:paraId="0CF3B817" w14:textId="26E23E84" w:rsidR="00D65B1A" w:rsidRDefault="00D65B1A" w:rsidP="00D65B1A">
      <w:pPr>
        <w:spacing w:line="360" w:lineRule="auto"/>
        <w:jc w:val="both"/>
        <w:rPr>
          <w:bCs/>
          <w:lang w:eastAsia="en-PH"/>
        </w:rPr>
      </w:pPr>
      <w:r w:rsidRPr="00D65B1A">
        <w:rPr>
          <w:b w:val="0"/>
          <w:lang w:eastAsia="en-PH"/>
        </w:rPr>
        <w:t xml:space="preserve">The system is composed of </w:t>
      </w:r>
      <w:r>
        <w:rPr>
          <w:b w:val="0"/>
          <w:lang w:eastAsia="en-PH"/>
        </w:rPr>
        <w:t>two</w:t>
      </w:r>
      <w:r w:rsidRPr="00D65B1A">
        <w:rPr>
          <w:b w:val="0"/>
          <w:lang w:eastAsia="en-PH"/>
        </w:rPr>
        <w:t xml:space="preserve"> core components: the </w:t>
      </w:r>
      <w:r w:rsidRPr="00D65B1A">
        <w:rPr>
          <w:bCs/>
          <w:lang w:eastAsia="en-PH"/>
        </w:rPr>
        <w:t xml:space="preserve">User Management Module </w:t>
      </w:r>
      <w:r w:rsidRPr="00D65B1A">
        <w:rPr>
          <w:b w:val="0"/>
          <w:lang w:eastAsia="en-PH"/>
        </w:rPr>
        <w:t>and the</w:t>
      </w:r>
      <w:r>
        <w:rPr>
          <w:bCs/>
          <w:lang w:eastAsia="en-PH"/>
        </w:rPr>
        <w:t xml:space="preserve"> </w:t>
      </w:r>
      <w:r w:rsidRPr="00D65B1A">
        <w:rPr>
          <w:bCs/>
          <w:lang w:eastAsia="en-PH"/>
        </w:rPr>
        <w:t>Administrator-Side</w:t>
      </w:r>
      <w:r w:rsidRPr="00D65B1A">
        <w:rPr>
          <w:b w:val="0"/>
          <w:lang w:eastAsia="en-PH"/>
        </w:rPr>
        <w:t xml:space="preserve">, </w:t>
      </w:r>
      <w:r w:rsidR="004E212E">
        <w:rPr>
          <w:b w:val="0"/>
          <w:lang w:eastAsia="en-PH"/>
        </w:rPr>
        <w:t xml:space="preserve">and </w:t>
      </w:r>
      <w:r w:rsidRPr="00D65B1A">
        <w:rPr>
          <w:b w:val="0"/>
          <w:lang w:eastAsia="en-PH"/>
        </w:rPr>
        <w:t xml:space="preserve">the </w:t>
      </w:r>
      <w:r w:rsidRPr="00D65B1A">
        <w:rPr>
          <w:bCs/>
          <w:lang w:eastAsia="en-PH"/>
        </w:rPr>
        <w:t>Document Archiving Module (User-Side)</w:t>
      </w:r>
      <w:r>
        <w:rPr>
          <w:bCs/>
          <w:lang w:eastAsia="en-PH"/>
        </w:rPr>
        <w:t>.</w:t>
      </w:r>
    </w:p>
    <w:p w14:paraId="102E7D4D" w14:textId="77777777" w:rsidR="00D65B1A" w:rsidRDefault="00D65B1A" w:rsidP="00D65B1A">
      <w:pPr>
        <w:spacing w:line="360" w:lineRule="auto"/>
        <w:jc w:val="both"/>
        <w:rPr>
          <w:bCs/>
          <w:lang w:eastAsia="en-PH"/>
        </w:rPr>
      </w:pPr>
    </w:p>
    <w:p w14:paraId="7D97A38D" w14:textId="77777777" w:rsidR="00D65B1A" w:rsidRPr="00D65B1A" w:rsidRDefault="00D65B1A" w:rsidP="004E212E">
      <w:pPr>
        <w:pStyle w:val="ListParagraph"/>
      </w:pPr>
      <w:r w:rsidRPr="00D65B1A">
        <w:t>Administration and Security Module (Administrator/System-Side):</w:t>
      </w:r>
    </w:p>
    <w:p w14:paraId="312DCD64" w14:textId="0B2DF834" w:rsidR="00D65B1A" w:rsidRPr="00D65B1A" w:rsidRDefault="00D65B1A" w:rsidP="00D65B1A">
      <w:pPr>
        <w:spacing w:line="360" w:lineRule="auto"/>
        <w:ind w:left="720"/>
        <w:jc w:val="both"/>
        <w:rPr>
          <w:b w:val="0"/>
          <w:bCs/>
          <w:lang w:eastAsia="en-PH"/>
        </w:rPr>
      </w:pPr>
      <w:r w:rsidRPr="00D65B1A">
        <w:rPr>
          <w:b w:val="0"/>
          <w:bCs/>
          <w:lang w:eastAsia="en-PH"/>
        </w:rPr>
        <w:t>This component combines both administrative control and system security functionalities. It is responsible for managing user accounts, assigning roles, and defining access permissions. The administrator can create, update, and deactivate users while controlling their level of access to the system. In addition, this module enforces security measures such as user authentication and role-based access control, ensuring that only authorized personnel can access sensitive documents. It also supports monitoring of user activities to maintain accountability and prevent unauthorized access.</w:t>
      </w:r>
    </w:p>
    <w:p w14:paraId="3AF9BA3E" w14:textId="77777777" w:rsidR="00D65B1A" w:rsidRPr="00D65B1A" w:rsidRDefault="00D65B1A" w:rsidP="00D65B1A">
      <w:pPr>
        <w:spacing w:line="360" w:lineRule="auto"/>
        <w:jc w:val="both"/>
        <w:rPr>
          <w:b w:val="0"/>
          <w:bCs/>
          <w:lang w:eastAsia="en-PH"/>
        </w:rPr>
      </w:pPr>
    </w:p>
    <w:p w14:paraId="3108F1B3" w14:textId="77777777" w:rsidR="00D65B1A" w:rsidRPr="00D65B1A" w:rsidRDefault="00D65B1A" w:rsidP="00D65B1A">
      <w:pPr>
        <w:spacing w:line="360" w:lineRule="auto"/>
        <w:jc w:val="both"/>
        <w:rPr>
          <w:b w:val="0"/>
          <w:bCs/>
          <w:lang w:eastAsia="en-PH"/>
        </w:rPr>
      </w:pPr>
    </w:p>
    <w:p w14:paraId="0C2C5AB7" w14:textId="77777777" w:rsidR="004E212E" w:rsidRDefault="00D65B1A" w:rsidP="004E212E">
      <w:pPr>
        <w:pStyle w:val="ListParagraph"/>
        <w:numPr>
          <w:ilvl w:val="0"/>
          <w:numId w:val="24"/>
        </w:numPr>
      </w:pPr>
      <w:r w:rsidRPr="00D65B1A">
        <w:lastRenderedPageBreak/>
        <w:t>Audit Trail (Sub-Feature):</w:t>
      </w:r>
    </w:p>
    <w:p w14:paraId="75CD1B98" w14:textId="12B02FF4" w:rsidR="00D65B1A" w:rsidRPr="004E212E" w:rsidRDefault="00D65B1A" w:rsidP="004E212E">
      <w:pPr>
        <w:pStyle w:val="ListParagraph"/>
        <w:ind w:left="1440"/>
      </w:pPr>
      <w:r w:rsidRPr="004E212E">
        <w:rPr>
          <w:b w:val="0"/>
        </w:rPr>
        <w:t>The audit trail records all user activities within the system, such as login attempts, document uploads, file access, edits, and deletions. Each activity is logged with details including the user, action performed, date, and time. This feature provides transparency and accountability by allowing the administrator to track user actions and detect any unauthorized or suspicious behavior. It also serves as a reference for reviewing system usage and investigating potential security issues.</w:t>
      </w:r>
    </w:p>
    <w:p w14:paraId="5C76C82A" w14:textId="77777777" w:rsidR="00D65B1A" w:rsidRDefault="00D65B1A" w:rsidP="00D65B1A">
      <w:pPr>
        <w:spacing w:line="360" w:lineRule="auto"/>
        <w:jc w:val="both"/>
        <w:rPr>
          <w:b w:val="0"/>
          <w:lang w:eastAsia="en-PH"/>
        </w:rPr>
      </w:pPr>
    </w:p>
    <w:p w14:paraId="146AA943" w14:textId="77777777" w:rsidR="00D65B1A" w:rsidRDefault="00D65B1A" w:rsidP="004E212E">
      <w:pPr>
        <w:pStyle w:val="ListParagraph"/>
      </w:pPr>
      <w:r w:rsidRPr="00D65B1A">
        <w:t>Document Archiving Module (User-Side):</w:t>
      </w:r>
    </w:p>
    <w:p w14:paraId="37412402" w14:textId="169BF06F" w:rsidR="00D65B1A" w:rsidRDefault="00D65B1A" w:rsidP="00D65B1A">
      <w:pPr>
        <w:spacing w:line="360" w:lineRule="auto"/>
        <w:ind w:left="720"/>
        <w:jc w:val="both"/>
        <w:rPr>
          <w:b w:val="0"/>
          <w:bCs/>
        </w:rPr>
      </w:pPr>
      <w:r w:rsidRPr="00D65B1A">
        <w:rPr>
          <w:b w:val="0"/>
          <w:bCs/>
        </w:rPr>
        <w:t>This component handles the main functionality of the system, which is the digitization, storage, and retrieval of documents. Authorized users can upload scanned documents, categorize them, and store them in the centralized database. The module also provides search and retrieval features, allowing users to quickly locate needed files. This replaces the traditional manual filing system and improves efficiency by making documents easily accessible while maintaining proper organization.</w:t>
      </w:r>
    </w:p>
    <w:p w14:paraId="40671744" w14:textId="77777777" w:rsidR="00D65B1A" w:rsidRPr="00D65B1A" w:rsidRDefault="00D65B1A" w:rsidP="00D65B1A">
      <w:pPr>
        <w:spacing w:line="360" w:lineRule="auto"/>
        <w:ind w:left="720"/>
        <w:jc w:val="both"/>
        <w:rPr>
          <w:b w:val="0"/>
          <w:bCs/>
        </w:rPr>
      </w:pPr>
    </w:p>
    <w:p w14:paraId="0304937F" w14:textId="3A5DB04C" w:rsidR="00D65B1A" w:rsidRDefault="00D65B1A" w:rsidP="00D65B1A">
      <w:pPr>
        <w:spacing w:line="360" w:lineRule="auto"/>
        <w:jc w:val="both"/>
        <w:rPr>
          <w:b w:val="0"/>
          <w:lang w:eastAsia="en-PH"/>
        </w:rPr>
      </w:pPr>
      <w:r w:rsidRPr="00D65B1A">
        <w:rPr>
          <w:b w:val="0"/>
          <w:lang w:eastAsia="en-PH"/>
        </w:rPr>
        <w:t>Together, these components create an integrated platform that ensures efficient document storage, secure access, and reliable management of sensitive records within the organization.</w:t>
      </w:r>
    </w:p>
    <w:p w14:paraId="68C4552A" w14:textId="77777777" w:rsidR="004F6250" w:rsidRDefault="004F6250" w:rsidP="00D65B1A">
      <w:pPr>
        <w:spacing w:line="360" w:lineRule="auto"/>
        <w:jc w:val="both"/>
        <w:rPr>
          <w:b w:val="0"/>
          <w:lang w:eastAsia="en-PH"/>
        </w:rPr>
      </w:pPr>
    </w:p>
    <w:p w14:paraId="3FEE9A84" w14:textId="77777777" w:rsidR="004F6250" w:rsidRDefault="004F6250" w:rsidP="004F6250">
      <w:pPr>
        <w:widowControl w:val="0"/>
        <w:spacing w:line="360" w:lineRule="auto"/>
        <w:jc w:val="both"/>
        <w:rPr>
          <w:rFonts w:eastAsia="Times New Roman" w:cs="Times New Roman"/>
          <w:bCs/>
          <w:szCs w:val="24"/>
        </w:rPr>
      </w:pPr>
    </w:p>
    <w:p w14:paraId="0F0B77E0" w14:textId="77777777" w:rsidR="004F6250" w:rsidRDefault="004F6250" w:rsidP="004F6250">
      <w:pPr>
        <w:widowControl w:val="0"/>
        <w:spacing w:line="360" w:lineRule="auto"/>
        <w:jc w:val="both"/>
        <w:rPr>
          <w:rFonts w:eastAsia="Times New Roman" w:cs="Times New Roman"/>
          <w:bCs/>
          <w:szCs w:val="24"/>
        </w:rPr>
      </w:pPr>
    </w:p>
    <w:p w14:paraId="6C341A3B" w14:textId="77777777" w:rsidR="004F6250" w:rsidRDefault="004F6250" w:rsidP="004F6250">
      <w:pPr>
        <w:widowControl w:val="0"/>
        <w:spacing w:line="360" w:lineRule="auto"/>
        <w:jc w:val="both"/>
        <w:rPr>
          <w:rFonts w:eastAsia="Times New Roman" w:cs="Times New Roman"/>
          <w:bCs/>
          <w:szCs w:val="24"/>
        </w:rPr>
      </w:pPr>
    </w:p>
    <w:p w14:paraId="008935DE" w14:textId="77777777" w:rsidR="004F6250" w:rsidRDefault="004F6250" w:rsidP="004F6250">
      <w:pPr>
        <w:widowControl w:val="0"/>
        <w:spacing w:line="360" w:lineRule="auto"/>
        <w:jc w:val="both"/>
        <w:rPr>
          <w:rFonts w:eastAsia="Times New Roman" w:cs="Times New Roman"/>
          <w:bCs/>
          <w:szCs w:val="24"/>
        </w:rPr>
      </w:pPr>
    </w:p>
    <w:p w14:paraId="0FFA779B" w14:textId="77777777" w:rsidR="004F6250" w:rsidRDefault="004F6250" w:rsidP="004F6250">
      <w:pPr>
        <w:widowControl w:val="0"/>
        <w:spacing w:line="360" w:lineRule="auto"/>
        <w:jc w:val="both"/>
        <w:rPr>
          <w:rFonts w:eastAsia="Times New Roman" w:cs="Times New Roman"/>
          <w:bCs/>
          <w:szCs w:val="24"/>
        </w:rPr>
      </w:pPr>
    </w:p>
    <w:p w14:paraId="638BF42E" w14:textId="77777777" w:rsidR="004E212E" w:rsidRDefault="004E212E" w:rsidP="004F6250">
      <w:pPr>
        <w:widowControl w:val="0"/>
        <w:spacing w:line="360" w:lineRule="auto"/>
        <w:jc w:val="both"/>
        <w:rPr>
          <w:rFonts w:eastAsia="Times New Roman" w:cs="Times New Roman"/>
          <w:bCs/>
          <w:szCs w:val="24"/>
        </w:rPr>
      </w:pPr>
    </w:p>
    <w:p w14:paraId="687CE1E6" w14:textId="77777777" w:rsidR="004E212E" w:rsidRDefault="004E212E" w:rsidP="004F6250">
      <w:pPr>
        <w:widowControl w:val="0"/>
        <w:spacing w:line="360" w:lineRule="auto"/>
        <w:jc w:val="both"/>
        <w:rPr>
          <w:rFonts w:eastAsia="Times New Roman" w:cs="Times New Roman"/>
          <w:bCs/>
          <w:szCs w:val="24"/>
        </w:rPr>
      </w:pPr>
    </w:p>
    <w:p w14:paraId="2169F197" w14:textId="77777777" w:rsidR="004E212E" w:rsidRDefault="004E212E" w:rsidP="004F6250">
      <w:pPr>
        <w:widowControl w:val="0"/>
        <w:spacing w:line="360" w:lineRule="auto"/>
        <w:jc w:val="both"/>
        <w:rPr>
          <w:rFonts w:eastAsia="Times New Roman" w:cs="Times New Roman"/>
          <w:bCs/>
          <w:szCs w:val="24"/>
        </w:rPr>
      </w:pPr>
    </w:p>
    <w:p w14:paraId="0923BD10" w14:textId="77777777" w:rsidR="004F6250" w:rsidRDefault="004F6250" w:rsidP="004F6250">
      <w:pPr>
        <w:widowControl w:val="0"/>
        <w:spacing w:line="360" w:lineRule="auto"/>
        <w:jc w:val="both"/>
        <w:rPr>
          <w:rFonts w:eastAsia="Times New Roman" w:cs="Times New Roman"/>
          <w:bCs/>
          <w:szCs w:val="24"/>
        </w:rPr>
      </w:pPr>
    </w:p>
    <w:p w14:paraId="4258C3AE" w14:textId="16CB1CFC" w:rsidR="004F6250" w:rsidRDefault="004F6250" w:rsidP="004F6250">
      <w:pPr>
        <w:widowControl w:val="0"/>
        <w:spacing w:line="360" w:lineRule="auto"/>
        <w:jc w:val="both"/>
        <w:rPr>
          <w:rFonts w:eastAsia="Times New Roman" w:cs="Times New Roman"/>
          <w:bCs/>
          <w:szCs w:val="24"/>
        </w:rPr>
      </w:pPr>
      <w:r w:rsidRPr="5FCC632A">
        <w:rPr>
          <w:rFonts w:eastAsia="Times New Roman" w:cs="Times New Roman"/>
          <w:bCs/>
          <w:szCs w:val="24"/>
        </w:rPr>
        <w:lastRenderedPageBreak/>
        <w:t>Design of Software, System, Product, and/or Processes</w:t>
      </w:r>
    </w:p>
    <w:p w14:paraId="5FD5E3D2" w14:textId="01D5A0CD" w:rsidR="004F6250" w:rsidRPr="004F6250" w:rsidRDefault="004F6250" w:rsidP="004F6250">
      <w:pPr>
        <w:widowControl w:val="0"/>
        <w:spacing w:line="360" w:lineRule="auto"/>
        <w:jc w:val="both"/>
        <w:rPr>
          <w:rFonts w:eastAsia="Times New Roman" w:cs="Times New Roman"/>
          <w:b w:val="0"/>
          <w:szCs w:val="24"/>
        </w:rPr>
      </w:pPr>
      <w:r w:rsidRPr="004F6250">
        <w:rPr>
          <w:rFonts w:eastAsia="Times New Roman" w:cs="Times New Roman"/>
          <w:b w:val="0"/>
          <w:szCs w:val="24"/>
        </w:rPr>
        <w:t>This section presents the overall design of DASM-AFP: Computer-based Document Archiving and Security Management for Armed Forces of the Philippines. It explains how the software, system components, and processes are structured to meet the requirements of secure and efficient document management. The system design focuses on providing centralized storage, user-friendly access, and strict security controls for sensitive documents. It also defines how users interact with the system, from document scanning and uploading to retrieval and management. Overall, the design ensures that the system is organized, efficient, and suitable for replacing the existing manual filing process.</w:t>
      </w:r>
    </w:p>
    <w:p w14:paraId="4592F449" w14:textId="43AABAE8" w:rsidR="005B4054" w:rsidRDefault="00E73880" w:rsidP="00E73880">
      <w:pPr>
        <w:widowControl w:val="0"/>
        <w:spacing w:line="360" w:lineRule="auto"/>
        <w:rPr>
          <w:rFonts w:eastAsia="Times New Roman" w:cs="Times New Roman"/>
          <w:bCs/>
        </w:rPr>
      </w:pPr>
      <w:r>
        <w:rPr>
          <w:rFonts w:eastAsia="Times New Roman" w:cs="Times New Roman"/>
          <w:bCs/>
        </w:rPr>
        <w:t>FLOW CHART</w:t>
      </w:r>
    </w:p>
    <w:p w14:paraId="4D413253" w14:textId="58D06A0A" w:rsidR="00F24241" w:rsidRDefault="00F24241" w:rsidP="00F24241">
      <w:pPr>
        <w:widowControl w:val="0"/>
        <w:spacing w:line="360" w:lineRule="auto"/>
        <w:jc w:val="both"/>
        <w:rPr>
          <w:rFonts w:eastAsia="Times New Roman" w:cs="Times New Roman"/>
          <w:bCs/>
        </w:rPr>
      </w:pPr>
      <w:r>
        <w:rPr>
          <w:rFonts w:eastAsia="Times New Roman" w:cs="Times New Roman"/>
          <w:bCs/>
        </w:rPr>
        <w:t>DASM – AFP ADMIN APP</w:t>
      </w:r>
    </w:p>
    <w:p w14:paraId="002CDB8F" w14:textId="5D258CD7" w:rsidR="00E73880" w:rsidRDefault="00F60E3A" w:rsidP="00F24241">
      <w:pPr>
        <w:widowControl w:val="0"/>
        <w:rPr>
          <w:rFonts w:eastAsia="Times New Roman" w:cs="Times New Roman"/>
          <w:bCs/>
        </w:rPr>
      </w:pPr>
      <w:r w:rsidRPr="00F60E3A">
        <w:rPr>
          <w:rFonts w:eastAsia="Times New Roman" w:cs="Times New Roman"/>
          <w:bCs/>
        </w:rPr>
        <w:drawing>
          <wp:inline distT="0" distB="0" distL="0" distR="0" wp14:anchorId="04990CE5" wp14:editId="70F7931E">
            <wp:extent cx="4638675" cy="4494790"/>
            <wp:effectExtent l="0" t="0" r="0" b="1270"/>
            <wp:docPr id="182328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3548" name=""/>
                    <pic:cNvPicPr/>
                  </pic:nvPicPr>
                  <pic:blipFill>
                    <a:blip r:embed="rId21"/>
                    <a:stretch>
                      <a:fillRect/>
                    </a:stretch>
                  </pic:blipFill>
                  <pic:spPr>
                    <a:xfrm>
                      <a:off x="0" y="0"/>
                      <a:ext cx="4641616" cy="4497640"/>
                    </a:xfrm>
                    <a:prstGeom prst="rect">
                      <a:avLst/>
                    </a:prstGeom>
                  </pic:spPr>
                </pic:pic>
              </a:graphicData>
            </a:graphic>
          </wp:inline>
        </w:drawing>
      </w:r>
    </w:p>
    <w:p w14:paraId="77500A32" w14:textId="5A498097" w:rsidR="000C4D0C" w:rsidRDefault="00F24241" w:rsidP="00F24241">
      <w:pPr>
        <w:widowControl w:val="0"/>
        <w:rPr>
          <w:rFonts w:eastAsia="Times New Roman" w:cs="Times New Roman"/>
          <w:bCs/>
        </w:rPr>
      </w:pPr>
      <w:r>
        <w:rPr>
          <w:rFonts w:eastAsia="Times New Roman" w:cs="Times New Roman"/>
          <w:bCs/>
        </w:rPr>
        <w:t xml:space="preserve">Figure 2: </w:t>
      </w:r>
      <w:r w:rsidRPr="0041002B">
        <w:rPr>
          <w:rFonts w:eastAsia="Times New Roman" w:cs="Times New Roman"/>
          <w:b w:val="0"/>
          <w:i/>
          <w:iCs/>
        </w:rPr>
        <w:t>Admin Authentication Flow</w:t>
      </w:r>
    </w:p>
    <w:p w14:paraId="2068630C" w14:textId="0C476E13" w:rsidR="00E73880" w:rsidRDefault="00313A0C" w:rsidP="00C770D1">
      <w:pPr>
        <w:widowControl w:val="0"/>
        <w:rPr>
          <w:rFonts w:eastAsia="Times New Roman" w:cs="Times New Roman"/>
          <w:bCs/>
        </w:rPr>
      </w:pPr>
      <w:r w:rsidRPr="00313A0C">
        <w:rPr>
          <w:rFonts w:eastAsia="Times New Roman" w:cs="Times New Roman"/>
          <w:bCs/>
        </w:rPr>
        <w:lastRenderedPageBreak/>
        <w:drawing>
          <wp:inline distT="0" distB="0" distL="0" distR="0" wp14:anchorId="2B56903E" wp14:editId="5C6643F2">
            <wp:extent cx="4000189" cy="4425581"/>
            <wp:effectExtent l="0" t="0" r="635" b="0"/>
            <wp:docPr id="136703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1399" name=""/>
                    <pic:cNvPicPr/>
                  </pic:nvPicPr>
                  <pic:blipFill>
                    <a:blip r:embed="rId22"/>
                    <a:stretch>
                      <a:fillRect/>
                    </a:stretch>
                  </pic:blipFill>
                  <pic:spPr>
                    <a:xfrm>
                      <a:off x="0" y="0"/>
                      <a:ext cx="4005960" cy="4431966"/>
                    </a:xfrm>
                    <a:prstGeom prst="rect">
                      <a:avLst/>
                    </a:prstGeom>
                  </pic:spPr>
                </pic:pic>
              </a:graphicData>
            </a:graphic>
          </wp:inline>
        </w:drawing>
      </w:r>
    </w:p>
    <w:p w14:paraId="1C8BCB8C" w14:textId="21C3FBF0" w:rsidR="00313A0C" w:rsidRPr="0041002B" w:rsidRDefault="00F24241" w:rsidP="00C770D1">
      <w:pPr>
        <w:widowControl w:val="0"/>
        <w:rPr>
          <w:rFonts w:eastAsia="Times New Roman" w:cs="Times New Roman"/>
          <w:b w:val="0"/>
          <w:i/>
          <w:iCs/>
        </w:rPr>
      </w:pPr>
      <w:r>
        <w:rPr>
          <w:rFonts w:eastAsia="Times New Roman" w:cs="Times New Roman"/>
          <w:bCs/>
        </w:rPr>
        <w:t xml:space="preserve">Figure 3: </w:t>
      </w:r>
      <w:r w:rsidRPr="0041002B">
        <w:rPr>
          <w:rFonts w:eastAsia="Times New Roman" w:cs="Times New Roman"/>
          <w:b w:val="0"/>
          <w:i/>
          <w:iCs/>
        </w:rPr>
        <w:t>Admin Dashboard</w:t>
      </w:r>
    </w:p>
    <w:p w14:paraId="003F2039" w14:textId="77777777" w:rsidR="00C770D1" w:rsidRDefault="00C770D1" w:rsidP="00C770D1">
      <w:pPr>
        <w:widowControl w:val="0"/>
        <w:rPr>
          <w:rFonts w:eastAsia="Times New Roman" w:cs="Times New Roman"/>
          <w:bCs/>
        </w:rPr>
      </w:pPr>
    </w:p>
    <w:p w14:paraId="34F040B8" w14:textId="299DB258" w:rsidR="00BC2FE8" w:rsidRDefault="00BC2FE8" w:rsidP="00C770D1">
      <w:pPr>
        <w:widowControl w:val="0"/>
        <w:rPr>
          <w:rFonts w:eastAsia="Times New Roman" w:cs="Times New Roman"/>
          <w:bCs/>
        </w:rPr>
      </w:pPr>
      <w:r w:rsidRPr="00BC2FE8">
        <w:rPr>
          <w:rFonts w:eastAsia="Times New Roman" w:cs="Times New Roman"/>
          <w:bCs/>
        </w:rPr>
        <w:drawing>
          <wp:inline distT="0" distB="0" distL="0" distR="0" wp14:anchorId="21CFAB58" wp14:editId="033FE738">
            <wp:extent cx="5486400" cy="3035935"/>
            <wp:effectExtent l="0" t="0" r="0" b="0"/>
            <wp:docPr id="140952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7896" name=""/>
                    <pic:cNvPicPr/>
                  </pic:nvPicPr>
                  <pic:blipFill>
                    <a:blip r:embed="rId23"/>
                    <a:stretch>
                      <a:fillRect/>
                    </a:stretch>
                  </pic:blipFill>
                  <pic:spPr>
                    <a:xfrm>
                      <a:off x="0" y="0"/>
                      <a:ext cx="5486400" cy="3035935"/>
                    </a:xfrm>
                    <a:prstGeom prst="rect">
                      <a:avLst/>
                    </a:prstGeom>
                  </pic:spPr>
                </pic:pic>
              </a:graphicData>
            </a:graphic>
          </wp:inline>
        </w:drawing>
      </w:r>
    </w:p>
    <w:p w14:paraId="7834EBF1" w14:textId="4FEFA6B8" w:rsidR="00E73880" w:rsidRPr="0041002B" w:rsidRDefault="00F24241" w:rsidP="00C770D1">
      <w:pPr>
        <w:widowControl w:val="0"/>
        <w:rPr>
          <w:rFonts w:eastAsia="Times New Roman" w:cs="Times New Roman"/>
          <w:b w:val="0"/>
          <w:i/>
          <w:iCs/>
        </w:rPr>
      </w:pPr>
      <w:r>
        <w:rPr>
          <w:rFonts w:eastAsia="Times New Roman" w:cs="Times New Roman"/>
          <w:bCs/>
        </w:rPr>
        <w:t xml:space="preserve">Figure 4: </w:t>
      </w:r>
      <w:r w:rsidR="00F66E94" w:rsidRPr="0041002B">
        <w:rPr>
          <w:rFonts w:eastAsia="Times New Roman" w:cs="Times New Roman"/>
          <w:b w:val="0"/>
          <w:i/>
          <w:iCs/>
        </w:rPr>
        <w:t xml:space="preserve">Admin </w:t>
      </w:r>
      <w:r w:rsidRPr="0041002B">
        <w:rPr>
          <w:rFonts w:eastAsia="Times New Roman" w:cs="Times New Roman"/>
          <w:b w:val="0"/>
          <w:i/>
          <w:iCs/>
        </w:rPr>
        <w:t>User Management</w:t>
      </w:r>
    </w:p>
    <w:p w14:paraId="7C6A548F" w14:textId="2AB0061B" w:rsidR="00BC2FE8" w:rsidRDefault="00F31FF6" w:rsidP="00C770D1">
      <w:pPr>
        <w:widowControl w:val="0"/>
        <w:rPr>
          <w:rFonts w:eastAsia="Times New Roman" w:cs="Times New Roman"/>
          <w:bCs/>
        </w:rPr>
      </w:pPr>
      <w:r w:rsidRPr="00F31FF6">
        <w:rPr>
          <w:rFonts w:eastAsia="Times New Roman" w:cs="Times New Roman"/>
          <w:bCs/>
        </w:rPr>
        <w:lastRenderedPageBreak/>
        <w:drawing>
          <wp:inline distT="0" distB="0" distL="0" distR="0" wp14:anchorId="4A0E494F" wp14:editId="67545E3C">
            <wp:extent cx="5486400" cy="3282315"/>
            <wp:effectExtent l="0" t="0" r="0" b="0"/>
            <wp:docPr id="180548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89521" name=""/>
                    <pic:cNvPicPr/>
                  </pic:nvPicPr>
                  <pic:blipFill>
                    <a:blip r:embed="rId24"/>
                    <a:stretch>
                      <a:fillRect/>
                    </a:stretch>
                  </pic:blipFill>
                  <pic:spPr>
                    <a:xfrm>
                      <a:off x="0" y="0"/>
                      <a:ext cx="5486400" cy="3282315"/>
                    </a:xfrm>
                    <a:prstGeom prst="rect">
                      <a:avLst/>
                    </a:prstGeom>
                  </pic:spPr>
                </pic:pic>
              </a:graphicData>
            </a:graphic>
          </wp:inline>
        </w:drawing>
      </w:r>
    </w:p>
    <w:p w14:paraId="4F8CEF90" w14:textId="039ED0BB" w:rsidR="00E73880" w:rsidRDefault="00F24241" w:rsidP="00C770D1">
      <w:pPr>
        <w:widowControl w:val="0"/>
        <w:rPr>
          <w:rFonts w:eastAsia="Times New Roman" w:cs="Times New Roman"/>
          <w:bCs/>
        </w:rPr>
      </w:pPr>
      <w:r>
        <w:rPr>
          <w:rFonts w:eastAsia="Times New Roman" w:cs="Times New Roman"/>
          <w:bCs/>
        </w:rPr>
        <w:t>Figure 5:</w:t>
      </w:r>
      <w:r w:rsidRPr="0041002B">
        <w:rPr>
          <w:rFonts w:eastAsia="Times New Roman" w:cs="Times New Roman"/>
          <w:b w:val="0"/>
          <w:i/>
          <w:iCs/>
        </w:rPr>
        <w:t xml:space="preserve"> </w:t>
      </w:r>
      <w:r w:rsidR="00F66E94" w:rsidRPr="0041002B">
        <w:rPr>
          <w:rFonts w:eastAsia="Times New Roman" w:cs="Times New Roman"/>
          <w:b w:val="0"/>
          <w:i/>
          <w:iCs/>
        </w:rPr>
        <w:t xml:space="preserve">Admin </w:t>
      </w:r>
      <w:r w:rsidRPr="0041002B">
        <w:rPr>
          <w:rFonts w:eastAsia="Times New Roman" w:cs="Times New Roman"/>
          <w:b w:val="0"/>
          <w:i/>
          <w:iCs/>
        </w:rPr>
        <w:t xml:space="preserve">Create User Account </w:t>
      </w:r>
    </w:p>
    <w:p w14:paraId="2EFD671B" w14:textId="77777777" w:rsidR="00C770D1" w:rsidRDefault="00C770D1" w:rsidP="00C770D1">
      <w:pPr>
        <w:widowControl w:val="0"/>
        <w:rPr>
          <w:rFonts w:eastAsia="Times New Roman" w:cs="Times New Roman"/>
          <w:bCs/>
        </w:rPr>
      </w:pPr>
    </w:p>
    <w:p w14:paraId="077DDA6C" w14:textId="1AEE036D" w:rsidR="00B041AD" w:rsidRDefault="00F66E94" w:rsidP="00C770D1">
      <w:pPr>
        <w:widowControl w:val="0"/>
        <w:rPr>
          <w:rFonts w:eastAsia="Times New Roman" w:cs="Times New Roman"/>
          <w:bCs/>
        </w:rPr>
      </w:pPr>
      <w:r w:rsidRPr="00F66E94">
        <w:rPr>
          <w:rFonts w:eastAsia="Times New Roman" w:cs="Times New Roman"/>
          <w:bCs/>
        </w:rPr>
        <w:drawing>
          <wp:inline distT="0" distB="0" distL="0" distR="0" wp14:anchorId="38061D4E" wp14:editId="569A3556">
            <wp:extent cx="5486400" cy="4030345"/>
            <wp:effectExtent l="0" t="0" r="0" b="8255"/>
            <wp:docPr id="11942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9282" name=""/>
                    <pic:cNvPicPr/>
                  </pic:nvPicPr>
                  <pic:blipFill>
                    <a:blip r:embed="rId25"/>
                    <a:stretch>
                      <a:fillRect/>
                    </a:stretch>
                  </pic:blipFill>
                  <pic:spPr>
                    <a:xfrm>
                      <a:off x="0" y="0"/>
                      <a:ext cx="5486400" cy="4030345"/>
                    </a:xfrm>
                    <a:prstGeom prst="rect">
                      <a:avLst/>
                    </a:prstGeom>
                  </pic:spPr>
                </pic:pic>
              </a:graphicData>
            </a:graphic>
          </wp:inline>
        </w:drawing>
      </w:r>
    </w:p>
    <w:p w14:paraId="74360136" w14:textId="4A4B743C" w:rsidR="00F24241" w:rsidRDefault="00F24241" w:rsidP="00C770D1">
      <w:pPr>
        <w:widowControl w:val="0"/>
        <w:rPr>
          <w:rFonts w:eastAsia="Times New Roman" w:cs="Times New Roman"/>
          <w:bCs/>
        </w:rPr>
      </w:pPr>
      <w:r>
        <w:rPr>
          <w:rFonts w:eastAsia="Times New Roman" w:cs="Times New Roman"/>
          <w:bCs/>
        </w:rPr>
        <w:t xml:space="preserve">Figure 6: </w:t>
      </w:r>
      <w:r w:rsidR="00F66E94" w:rsidRPr="0041002B">
        <w:rPr>
          <w:rFonts w:eastAsia="Times New Roman" w:cs="Times New Roman"/>
          <w:b w:val="0"/>
          <w:i/>
          <w:iCs/>
        </w:rPr>
        <w:t xml:space="preserve">Admin </w:t>
      </w:r>
      <w:r w:rsidRPr="0041002B">
        <w:rPr>
          <w:rFonts w:eastAsia="Times New Roman" w:cs="Times New Roman"/>
          <w:b w:val="0"/>
          <w:i/>
          <w:iCs/>
        </w:rPr>
        <w:t>Document Management</w:t>
      </w:r>
    </w:p>
    <w:p w14:paraId="594045C5" w14:textId="77777777" w:rsidR="00B041AD" w:rsidRDefault="00B041AD" w:rsidP="00E73880">
      <w:pPr>
        <w:widowControl w:val="0"/>
        <w:spacing w:line="360" w:lineRule="auto"/>
        <w:rPr>
          <w:rFonts w:eastAsia="Times New Roman" w:cs="Times New Roman"/>
          <w:bCs/>
        </w:rPr>
      </w:pPr>
    </w:p>
    <w:p w14:paraId="1957A4E7" w14:textId="70750AE8" w:rsidR="00446FAB" w:rsidRDefault="00446FAB" w:rsidP="00C770D1">
      <w:pPr>
        <w:widowControl w:val="0"/>
        <w:rPr>
          <w:rFonts w:eastAsia="Times New Roman" w:cs="Times New Roman"/>
          <w:bCs/>
        </w:rPr>
      </w:pPr>
      <w:r w:rsidRPr="00446FAB">
        <w:rPr>
          <w:rFonts w:eastAsia="Times New Roman" w:cs="Times New Roman"/>
          <w:bCs/>
        </w:rPr>
        <w:lastRenderedPageBreak/>
        <w:drawing>
          <wp:inline distT="0" distB="0" distL="0" distR="0" wp14:anchorId="553053AD" wp14:editId="6E724C48">
            <wp:extent cx="5486400" cy="1378585"/>
            <wp:effectExtent l="0" t="0" r="0" b="0"/>
            <wp:docPr id="2597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2644" name=""/>
                    <pic:cNvPicPr/>
                  </pic:nvPicPr>
                  <pic:blipFill>
                    <a:blip r:embed="rId26"/>
                    <a:stretch>
                      <a:fillRect/>
                    </a:stretch>
                  </pic:blipFill>
                  <pic:spPr>
                    <a:xfrm>
                      <a:off x="0" y="0"/>
                      <a:ext cx="5486400" cy="1378585"/>
                    </a:xfrm>
                    <a:prstGeom prst="rect">
                      <a:avLst/>
                    </a:prstGeom>
                  </pic:spPr>
                </pic:pic>
              </a:graphicData>
            </a:graphic>
          </wp:inline>
        </w:drawing>
      </w:r>
    </w:p>
    <w:p w14:paraId="5DB1DC47" w14:textId="1EAE96E1" w:rsidR="00F24241" w:rsidRPr="0041002B" w:rsidRDefault="00F24241" w:rsidP="00C770D1">
      <w:pPr>
        <w:widowControl w:val="0"/>
        <w:rPr>
          <w:rFonts w:eastAsia="Times New Roman" w:cs="Times New Roman"/>
          <w:b w:val="0"/>
          <w:i/>
          <w:iCs/>
        </w:rPr>
      </w:pPr>
      <w:r>
        <w:rPr>
          <w:rFonts w:eastAsia="Times New Roman" w:cs="Times New Roman"/>
          <w:bCs/>
        </w:rPr>
        <w:t xml:space="preserve">Figure 7: </w:t>
      </w:r>
      <w:r w:rsidRPr="0041002B">
        <w:rPr>
          <w:rFonts w:eastAsia="Times New Roman" w:cs="Times New Roman"/>
          <w:b w:val="0"/>
          <w:i/>
          <w:iCs/>
        </w:rPr>
        <w:t>Admin Setting</w:t>
      </w:r>
    </w:p>
    <w:p w14:paraId="3C114F15" w14:textId="77777777" w:rsidR="00C770D1" w:rsidRDefault="00C770D1" w:rsidP="00C770D1">
      <w:pPr>
        <w:widowControl w:val="0"/>
        <w:rPr>
          <w:rFonts w:eastAsia="Times New Roman" w:cs="Times New Roman"/>
          <w:bCs/>
        </w:rPr>
      </w:pPr>
    </w:p>
    <w:p w14:paraId="5327D712" w14:textId="219C2B8C" w:rsidR="00467E35" w:rsidRDefault="00467E35" w:rsidP="00C770D1">
      <w:pPr>
        <w:widowControl w:val="0"/>
        <w:jc w:val="both"/>
        <w:rPr>
          <w:rFonts w:eastAsia="Times New Roman" w:cs="Times New Roman"/>
          <w:bCs/>
        </w:rPr>
      </w:pPr>
      <w:r w:rsidRPr="00467E35">
        <w:rPr>
          <w:rFonts w:eastAsia="Times New Roman" w:cs="Times New Roman"/>
          <w:bCs/>
        </w:rPr>
        <w:drawing>
          <wp:inline distT="0" distB="0" distL="0" distR="0" wp14:anchorId="7F3F66F5" wp14:editId="46D317B3">
            <wp:extent cx="5486400" cy="2290445"/>
            <wp:effectExtent l="0" t="0" r="0" b="0"/>
            <wp:docPr id="160151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3052" name=""/>
                    <pic:cNvPicPr/>
                  </pic:nvPicPr>
                  <pic:blipFill>
                    <a:blip r:embed="rId27"/>
                    <a:stretch>
                      <a:fillRect/>
                    </a:stretch>
                  </pic:blipFill>
                  <pic:spPr>
                    <a:xfrm>
                      <a:off x="0" y="0"/>
                      <a:ext cx="5486400" cy="2290445"/>
                    </a:xfrm>
                    <a:prstGeom prst="rect">
                      <a:avLst/>
                    </a:prstGeom>
                  </pic:spPr>
                </pic:pic>
              </a:graphicData>
            </a:graphic>
          </wp:inline>
        </w:drawing>
      </w:r>
    </w:p>
    <w:p w14:paraId="3FA0BC22" w14:textId="34CB5CFE" w:rsidR="00F24241" w:rsidRDefault="00F24241" w:rsidP="00C770D1">
      <w:pPr>
        <w:widowControl w:val="0"/>
        <w:rPr>
          <w:rFonts w:eastAsia="Times New Roman" w:cs="Times New Roman"/>
          <w:bCs/>
        </w:rPr>
      </w:pPr>
      <w:r>
        <w:rPr>
          <w:rFonts w:eastAsia="Times New Roman" w:cs="Times New Roman"/>
          <w:bCs/>
        </w:rPr>
        <w:t xml:space="preserve">Figure 8: </w:t>
      </w:r>
      <w:r w:rsidRPr="0041002B">
        <w:rPr>
          <w:rFonts w:eastAsia="Times New Roman" w:cs="Times New Roman"/>
          <w:b w:val="0"/>
          <w:i/>
          <w:iCs/>
        </w:rPr>
        <w:t>Admin Profile</w:t>
      </w:r>
      <w:r>
        <w:rPr>
          <w:rFonts w:eastAsia="Times New Roman" w:cs="Times New Roman"/>
          <w:bCs/>
        </w:rPr>
        <w:t xml:space="preserve"> </w:t>
      </w:r>
    </w:p>
    <w:p w14:paraId="133F4ED4" w14:textId="77777777" w:rsidR="00F24241" w:rsidRDefault="00F24241" w:rsidP="00F24241">
      <w:pPr>
        <w:widowControl w:val="0"/>
        <w:spacing w:line="360" w:lineRule="auto"/>
        <w:jc w:val="both"/>
        <w:rPr>
          <w:rFonts w:eastAsia="Times New Roman" w:cs="Times New Roman"/>
          <w:bCs/>
        </w:rPr>
      </w:pPr>
    </w:p>
    <w:p w14:paraId="20D458C4" w14:textId="77777777" w:rsidR="00F24241" w:rsidRDefault="00F24241" w:rsidP="00F24241">
      <w:pPr>
        <w:widowControl w:val="0"/>
        <w:spacing w:line="360" w:lineRule="auto"/>
        <w:jc w:val="both"/>
        <w:rPr>
          <w:rFonts w:eastAsia="Times New Roman" w:cs="Times New Roman"/>
          <w:bCs/>
        </w:rPr>
      </w:pPr>
    </w:p>
    <w:p w14:paraId="6C8FFE16" w14:textId="77777777" w:rsidR="00F24241" w:rsidRDefault="00F24241" w:rsidP="00F24241">
      <w:pPr>
        <w:widowControl w:val="0"/>
        <w:spacing w:line="360" w:lineRule="auto"/>
        <w:jc w:val="both"/>
        <w:rPr>
          <w:rFonts w:eastAsia="Times New Roman" w:cs="Times New Roman"/>
          <w:bCs/>
        </w:rPr>
      </w:pPr>
    </w:p>
    <w:p w14:paraId="670AAEDC" w14:textId="77777777" w:rsidR="00F24241" w:rsidRDefault="00F24241" w:rsidP="00F24241">
      <w:pPr>
        <w:widowControl w:val="0"/>
        <w:spacing w:line="360" w:lineRule="auto"/>
        <w:jc w:val="both"/>
        <w:rPr>
          <w:rFonts w:eastAsia="Times New Roman" w:cs="Times New Roman"/>
          <w:bCs/>
        </w:rPr>
      </w:pPr>
    </w:p>
    <w:p w14:paraId="66FAAF7D" w14:textId="77777777" w:rsidR="00F24241" w:rsidRDefault="00F24241" w:rsidP="00F24241">
      <w:pPr>
        <w:widowControl w:val="0"/>
        <w:spacing w:line="360" w:lineRule="auto"/>
        <w:jc w:val="both"/>
        <w:rPr>
          <w:rFonts w:eastAsia="Times New Roman" w:cs="Times New Roman"/>
          <w:bCs/>
        </w:rPr>
      </w:pPr>
    </w:p>
    <w:p w14:paraId="2709D606" w14:textId="77777777" w:rsidR="00F24241" w:rsidRDefault="00F24241" w:rsidP="00F24241">
      <w:pPr>
        <w:widowControl w:val="0"/>
        <w:spacing w:line="360" w:lineRule="auto"/>
        <w:jc w:val="both"/>
        <w:rPr>
          <w:rFonts w:eastAsia="Times New Roman" w:cs="Times New Roman"/>
          <w:bCs/>
        </w:rPr>
      </w:pPr>
    </w:p>
    <w:p w14:paraId="0B382F07" w14:textId="77777777" w:rsidR="00F24241" w:rsidRDefault="00F24241" w:rsidP="00F24241">
      <w:pPr>
        <w:widowControl w:val="0"/>
        <w:spacing w:line="360" w:lineRule="auto"/>
        <w:jc w:val="both"/>
        <w:rPr>
          <w:rFonts w:eastAsia="Times New Roman" w:cs="Times New Roman"/>
          <w:bCs/>
        </w:rPr>
      </w:pPr>
    </w:p>
    <w:p w14:paraId="577594CB" w14:textId="77777777" w:rsidR="00F24241" w:rsidRDefault="00F24241" w:rsidP="00F24241">
      <w:pPr>
        <w:widowControl w:val="0"/>
        <w:spacing w:line="360" w:lineRule="auto"/>
        <w:jc w:val="both"/>
        <w:rPr>
          <w:rFonts w:eastAsia="Times New Roman" w:cs="Times New Roman"/>
          <w:bCs/>
        </w:rPr>
      </w:pPr>
    </w:p>
    <w:p w14:paraId="4DA2BAA9" w14:textId="77777777" w:rsidR="00F24241" w:rsidRDefault="00F24241" w:rsidP="00F24241">
      <w:pPr>
        <w:widowControl w:val="0"/>
        <w:spacing w:line="360" w:lineRule="auto"/>
        <w:jc w:val="both"/>
        <w:rPr>
          <w:rFonts w:eastAsia="Times New Roman" w:cs="Times New Roman"/>
          <w:bCs/>
        </w:rPr>
      </w:pPr>
    </w:p>
    <w:p w14:paraId="026D1ED1" w14:textId="77777777" w:rsidR="00F24241" w:rsidRDefault="00F24241" w:rsidP="00F24241">
      <w:pPr>
        <w:widowControl w:val="0"/>
        <w:spacing w:line="360" w:lineRule="auto"/>
        <w:jc w:val="both"/>
        <w:rPr>
          <w:rFonts w:eastAsia="Times New Roman" w:cs="Times New Roman"/>
          <w:bCs/>
        </w:rPr>
      </w:pPr>
    </w:p>
    <w:p w14:paraId="59BC3656" w14:textId="77777777" w:rsidR="00F24241" w:rsidRDefault="00F24241" w:rsidP="00F24241">
      <w:pPr>
        <w:widowControl w:val="0"/>
        <w:spacing w:line="360" w:lineRule="auto"/>
        <w:jc w:val="both"/>
        <w:rPr>
          <w:rFonts w:eastAsia="Times New Roman" w:cs="Times New Roman"/>
          <w:bCs/>
        </w:rPr>
      </w:pPr>
    </w:p>
    <w:p w14:paraId="787AE208" w14:textId="77777777" w:rsidR="00F24241" w:rsidRDefault="00F24241" w:rsidP="00F24241">
      <w:pPr>
        <w:widowControl w:val="0"/>
        <w:spacing w:line="360" w:lineRule="auto"/>
        <w:jc w:val="both"/>
        <w:rPr>
          <w:rFonts w:eastAsia="Times New Roman" w:cs="Times New Roman"/>
          <w:bCs/>
        </w:rPr>
      </w:pPr>
    </w:p>
    <w:p w14:paraId="0C3830BF" w14:textId="77777777" w:rsidR="00C770D1" w:rsidRDefault="00C770D1" w:rsidP="00F24241">
      <w:pPr>
        <w:widowControl w:val="0"/>
        <w:spacing w:line="360" w:lineRule="auto"/>
        <w:jc w:val="both"/>
        <w:rPr>
          <w:rFonts w:eastAsia="Times New Roman" w:cs="Times New Roman"/>
          <w:bCs/>
        </w:rPr>
      </w:pPr>
    </w:p>
    <w:p w14:paraId="76EDC1D9" w14:textId="77777777" w:rsidR="00F24241" w:rsidRDefault="00F24241" w:rsidP="00F24241">
      <w:pPr>
        <w:widowControl w:val="0"/>
        <w:spacing w:line="360" w:lineRule="auto"/>
        <w:jc w:val="both"/>
        <w:rPr>
          <w:rFonts w:eastAsia="Times New Roman" w:cs="Times New Roman"/>
          <w:bCs/>
        </w:rPr>
      </w:pPr>
    </w:p>
    <w:p w14:paraId="234E274B" w14:textId="77777777" w:rsidR="00F24241" w:rsidRDefault="00F24241" w:rsidP="00F24241">
      <w:pPr>
        <w:widowControl w:val="0"/>
        <w:spacing w:line="360" w:lineRule="auto"/>
        <w:jc w:val="both"/>
        <w:rPr>
          <w:rFonts w:eastAsia="Times New Roman" w:cs="Times New Roman"/>
          <w:bCs/>
        </w:rPr>
      </w:pPr>
    </w:p>
    <w:p w14:paraId="049E794C" w14:textId="4E83EEB6" w:rsidR="00F24241" w:rsidRDefault="00F24241" w:rsidP="00F24241">
      <w:pPr>
        <w:widowControl w:val="0"/>
        <w:spacing w:line="360" w:lineRule="auto"/>
        <w:jc w:val="both"/>
        <w:rPr>
          <w:rFonts w:eastAsia="Times New Roman" w:cs="Times New Roman"/>
          <w:bCs/>
        </w:rPr>
      </w:pPr>
      <w:r>
        <w:rPr>
          <w:rFonts w:eastAsia="Times New Roman" w:cs="Times New Roman"/>
          <w:bCs/>
        </w:rPr>
        <w:lastRenderedPageBreak/>
        <w:t>DASM – AFP USER SIDE</w:t>
      </w:r>
    </w:p>
    <w:p w14:paraId="3ACA6601" w14:textId="43DA680E" w:rsidR="00D32F34" w:rsidRDefault="001A5C59" w:rsidP="00F66E94">
      <w:pPr>
        <w:widowControl w:val="0"/>
        <w:jc w:val="both"/>
        <w:rPr>
          <w:rFonts w:eastAsia="Times New Roman" w:cs="Times New Roman"/>
          <w:bCs/>
        </w:rPr>
      </w:pPr>
      <w:r w:rsidRPr="001A5C59">
        <w:rPr>
          <w:rFonts w:eastAsia="Times New Roman" w:cs="Times New Roman"/>
          <w:bCs/>
        </w:rPr>
        <w:drawing>
          <wp:inline distT="0" distB="0" distL="0" distR="0" wp14:anchorId="2CD6BDA0" wp14:editId="79E4770B">
            <wp:extent cx="5486400" cy="5144135"/>
            <wp:effectExtent l="0" t="0" r="0" b="0"/>
            <wp:docPr id="124277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5154" name=""/>
                    <pic:cNvPicPr/>
                  </pic:nvPicPr>
                  <pic:blipFill>
                    <a:blip r:embed="rId28"/>
                    <a:stretch>
                      <a:fillRect/>
                    </a:stretch>
                  </pic:blipFill>
                  <pic:spPr>
                    <a:xfrm>
                      <a:off x="0" y="0"/>
                      <a:ext cx="5486400" cy="5144135"/>
                    </a:xfrm>
                    <a:prstGeom prst="rect">
                      <a:avLst/>
                    </a:prstGeom>
                  </pic:spPr>
                </pic:pic>
              </a:graphicData>
            </a:graphic>
          </wp:inline>
        </w:drawing>
      </w:r>
    </w:p>
    <w:p w14:paraId="5EC89D63" w14:textId="5BA766F7" w:rsidR="00D32F34" w:rsidRDefault="00C770D1" w:rsidP="00F66E94">
      <w:pPr>
        <w:widowControl w:val="0"/>
        <w:rPr>
          <w:rFonts w:eastAsia="Times New Roman" w:cs="Times New Roman"/>
          <w:bCs/>
        </w:rPr>
      </w:pPr>
      <w:r>
        <w:rPr>
          <w:rFonts w:eastAsia="Times New Roman" w:cs="Times New Roman"/>
          <w:bCs/>
        </w:rPr>
        <w:t xml:space="preserve">Figure 9: </w:t>
      </w:r>
      <w:r w:rsidRPr="0041002B">
        <w:rPr>
          <w:rFonts w:eastAsia="Times New Roman" w:cs="Times New Roman"/>
          <w:b w:val="0"/>
          <w:i/>
          <w:iCs/>
        </w:rPr>
        <w:t>User’s Authentication Flow</w:t>
      </w:r>
    </w:p>
    <w:p w14:paraId="3753B37D" w14:textId="77777777" w:rsidR="00F66E94" w:rsidRDefault="00F66E94" w:rsidP="00F66E94">
      <w:pPr>
        <w:widowControl w:val="0"/>
        <w:rPr>
          <w:rFonts w:eastAsia="Times New Roman" w:cs="Times New Roman"/>
          <w:bCs/>
        </w:rPr>
      </w:pPr>
    </w:p>
    <w:p w14:paraId="456EEB99" w14:textId="44F427B8" w:rsidR="00F24241" w:rsidRDefault="00F66E94" w:rsidP="00C770D1">
      <w:pPr>
        <w:widowControl w:val="0"/>
        <w:jc w:val="both"/>
        <w:rPr>
          <w:rFonts w:eastAsia="Times New Roman" w:cs="Times New Roman"/>
          <w:bCs/>
        </w:rPr>
      </w:pPr>
      <w:r w:rsidRPr="00F66E94">
        <w:rPr>
          <w:rFonts w:eastAsia="Times New Roman" w:cs="Times New Roman"/>
          <w:bCs/>
        </w:rPr>
        <w:lastRenderedPageBreak/>
        <w:drawing>
          <wp:inline distT="0" distB="0" distL="0" distR="0" wp14:anchorId="65A48B3E" wp14:editId="5A09ED96">
            <wp:extent cx="5486400" cy="2790825"/>
            <wp:effectExtent l="0" t="0" r="0" b="9525"/>
            <wp:docPr id="195544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3620" name=""/>
                    <pic:cNvPicPr/>
                  </pic:nvPicPr>
                  <pic:blipFill>
                    <a:blip r:embed="rId29"/>
                    <a:stretch>
                      <a:fillRect/>
                    </a:stretch>
                  </pic:blipFill>
                  <pic:spPr>
                    <a:xfrm>
                      <a:off x="0" y="0"/>
                      <a:ext cx="5486400" cy="2790825"/>
                    </a:xfrm>
                    <a:prstGeom prst="rect">
                      <a:avLst/>
                    </a:prstGeom>
                  </pic:spPr>
                </pic:pic>
              </a:graphicData>
            </a:graphic>
          </wp:inline>
        </w:drawing>
      </w:r>
    </w:p>
    <w:p w14:paraId="0ED82514" w14:textId="6BB835A7" w:rsidR="00D32F34" w:rsidRDefault="00D32F34" w:rsidP="00C770D1">
      <w:pPr>
        <w:widowControl w:val="0"/>
        <w:rPr>
          <w:rFonts w:eastAsia="Times New Roman" w:cs="Times New Roman"/>
          <w:b w:val="0"/>
          <w:i/>
          <w:iCs/>
        </w:rPr>
      </w:pPr>
      <w:proofErr w:type="gramStart"/>
      <w:r>
        <w:rPr>
          <w:rFonts w:eastAsia="Times New Roman" w:cs="Times New Roman"/>
          <w:bCs/>
        </w:rPr>
        <w:t>Figure  10</w:t>
      </w:r>
      <w:proofErr w:type="gramEnd"/>
      <w:r>
        <w:rPr>
          <w:rFonts w:eastAsia="Times New Roman" w:cs="Times New Roman"/>
          <w:bCs/>
        </w:rPr>
        <w:t xml:space="preserve">: </w:t>
      </w:r>
      <w:r w:rsidRPr="0041002B">
        <w:rPr>
          <w:rFonts w:eastAsia="Times New Roman" w:cs="Times New Roman"/>
          <w:b w:val="0"/>
          <w:i/>
          <w:iCs/>
        </w:rPr>
        <w:t>Users Dashboard</w:t>
      </w:r>
    </w:p>
    <w:p w14:paraId="0C37DD00" w14:textId="77777777" w:rsidR="0041002B" w:rsidRDefault="0041002B" w:rsidP="00C770D1">
      <w:pPr>
        <w:widowControl w:val="0"/>
        <w:rPr>
          <w:rFonts w:eastAsia="Times New Roman" w:cs="Times New Roman"/>
          <w:bCs/>
        </w:rPr>
      </w:pPr>
    </w:p>
    <w:p w14:paraId="494156EA" w14:textId="163A2B25" w:rsidR="001A5C59" w:rsidRDefault="001A5C59" w:rsidP="00C770D1">
      <w:pPr>
        <w:widowControl w:val="0"/>
        <w:rPr>
          <w:rFonts w:eastAsia="Times New Roman" w:cs="Times New Roman"/>
          <w:bCs/>
        </w:rPr>
      </w:pPr>
      <w:r w:rsidRPr="001A5C59">
        <w:rPr>
          <w:rFonts w:eastAsia="Times New Roman" w:cs="Times New Roman"/>
          <w:bCs/>
        </w:rPr>
        <w:drawing>
          <wp:inline distT="0" distB="0" distL="0" distR="0" wp14:anchorId="5095E5A2" wp14:editId="28F1E6EE">
            <wp:extent cx="5486400" cy="3154680"/>
            <wp:effectExtent l="0" t="0" r="0" b="7620"/>
            <wp:docPr id="16798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625" name=""/>
                    <pic:cNvPicPr/>
                  </pic:nvPicPr>
                  <pic:blipFill>
                    <a:blip r:embed="rId30"/>
                    <a:stretch>
                      <a:fillRect/>
                    </a:stretch>
                  </pic:blipFill>
                  <pic:spPr>
                    <a:xfrm>
                      <a:off x="0" y="0"/>
                      <a:ext cx="5486400" cy="3154680"/>
                    </a:xfrm>
                    <a:prstGeom prst="rect">
                      <a:avLst/>
                    </a:prstGeom>
                  </pic:spPr>
                </pic:pic>
              </a:graphicData>
            </a:graphic>
          </wp:inline>
        </w:drawing>
      </w:r>
    </w:p>
    <w:p w14:paraId="10C329AE" w14:textId="1EB96416" w:rsidR="00F66E94" w:rsidRPr="0041002B" w:rsidRDefault="00F66E94" w:rsidP="00C770D1">
      <w:pPr>
        <w:widowControl w:val="0"/>
        <w:rPr>
          <w:rFonts w:eastAsia="Times New Roman" w:cs="Times New Roman"/>
          <w:b w:val="0"/>
          <w:i/>
          <w:iCs/>
        </w:rPr>
      </w:pPr>
      <w:r>
        <w:rPr>
          <w:rFonts w:eastAsia="Times New Roman" w:cs="Times New Roman"/>
          <w:bCs/>
        </w:rPr>
        <w:t xml:space="preserve">Figure 11: </w:t>
      </w:r>
      <w:r w:rsidRPr="0041002B">
        <w:rPr>
          <w:rFonts w:eastAsia="Times New Roman" w:cs="Times New Roman"/>
          <w:b w:val="0"/>
          <w:i/>
          <w:iCs/>
        </w:rPr>
        <w:t>Users Document Management</w:t>
      </w:r>
    </w:p>
    <w:p w14:paraId="6E91D4A9" w14:textId="77777777" w:rsidR="00F66E94" w:rsidRPr="0041002B" w:rsidRDefault="00F66E94" w:rsidP="00C770D1">
      <w:pPr>
        <w:widowControl w:val="0"/>
        <w:rPr>
          <w:rFonts w:eastAsia="Times New Roman" w:cs="Times New Roman"/>
          <w:b w:val="0"/>
          <w:i/>
          <w:iCs/>
        </w:rPr>
      </w:pPr>
    </w:p>
    <w:p w14:paraId="3CD77D64" w14:textId="77777777" w:rsidR="001A5C59" w:rsidRDefault="001A5C59" w:rsidP="00C770D1">
      <w:pPr>
        <w:widowControl w:val="0"/>
        <w:rPr>
          <w:rFonts w:eastAsia="Times New Roman" w:cs="Times New Roman"/>
          <w:bCs/>
        </w:rPr>
      </w:pPr>
    </w:p>
    <w:p w14:paraId="030C8609" w14:textId="77777777" w:rsidR="007B07A6" w:rsidRDefault="007B07A6" w:rsidP="00C770D1">
      <w:pPr>
        <w:widowControl w:val="0"/>
        <w:rPr>
          <w:rFonts w:eastAsia="Times New Roman" w:cs="Times New Roman"/>
          <w:bCs/>
        </w:rPr>
      </w:pPr>
    </w:p>
    <w:p w14:paraId="246A1092" w14:textId="77777777" w:rsidR="007B07A6" w:rsidRDefault="007B07A6" w:rsidP="00C770D1">
      <w:pPr>
        <w:widowControl w:val="0"/>
        <w:rPr>
          <w:rFonts w:eastAsia="Times New Roman" w:cs="Times New Roman"/>
          <w:bCs/>
        </w:rPr>
      </w:pPr>
    </w:p>
    <w:p w14:paraId="6F0C5E9F" w14:textId="77777777" w:rsidR="007B07A6" w:rsidRDefault="007B07A6" w:rsidP="00C770D1">
      <w:pPr>
        <w:widowControl w:val="0"/>
        <w:rPr>
          <w:rFonts w:eastAsia="Times New Roman" w:cs="Times New Roman"/>
          <w:bCs/>
        </w:rPr>
      </w:pPr>
    </w:p>
    <w:p w14:paraId="6048A9C6" w14:textId="77777777" w:rsidR="007B07A6" w:rsidRDefault="007B07A6" w:rsidP="00C770D1">
      <w:pPr>
        <w:widowControl w:val="0"/>
        <w:rPr>
          <w:rFonts w:eastAsia="Times New Roman" w:cs="Times New Roman"/>
          <w:bCs/>
        </w:rPr>
      </w:pPr>
    </w:p>
    <w:p w14:paraId="1F20AE3F" w14:textId="77777777" w:rsidR="007B07A6" w:rsidRDefault="007B07A6" w:rsidP="00C770D1">
      <w:pPr>
        <w:widowControl w:val="0"/>
        <w:rPr>
          <w:rFonts w:eastAsia="Times New Roman" w:cs="Times New Roman"/>
          <w:bCs/>
        </w:rPr>
      </w:pPr>
    </w:p>
    <w:p w14:paraId="238A5AAF" w14:textId="77777777" w:rsidR="007B07A6" w:rsidRDefault="007B07A6" w:rsidP="00C770D1">
      <w:pPr>
        <w:widowControl w:val="0"/>
        <w:rPr>
          <w:rFonts w:eastAsia="Times New Roman" w:cs="Times New Roman"/>
          <w:bCs/>
        </w:rPr>
      </w:pPr>
    </w:p>
    <w:p w14:paraId="7639306E" w14:textId="77777777" w:rsidR="007B07A6" w:rsidRDefault="007B07A6" w:rsidP="00C770D1">
      <w:pPr>
        <w:widowControl w:val="0"/>
        <w:rPr>
          <w:rFonts w:eastAsia="Times New Roman" w:cs="Times New Roman"/>
          <w:bCs/>
        </w:rPr>
      </w:pPr>
    </w:p>
    <w:p w14:paraId="2CB3A52E" w14:textId="4993DACE" w:rsidR="007B07A6" w:rsidRDefault="007B07A6" w:rsidP="00C770D1">
      <w:pPr>
        <w:widowControl w:val="0"/>
        <w:rPr>
          <w:rFonts w:eastAsia="Times New Roman" w:cs="Times New Roman"/>
          <w:bCs/>
        </w:rPr>
      </w:pPr>
      <w:r w:rsidRPr="007B07A6">
        <w:rPr>
          <w:rFonts w:eastAsia="Times New Roman" w:cs="Times New Roman"/>
          <w:bCs/>
        </w:rPr>
        <w:lastRenderedPageBreak/>
        <w:drawing>
          <wp:inline distT="0" distB="0" distL="0" distR="0" wp14:anchorId="483DF35E" wp14:editId="73F1944F">
            <wp:extent cx="5486400" cy="2910840"/>
            <wp:effectExtent l="0" t="0" r="0" b="3810"/>
            <wp:docPr id="183239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3892" name=""/>
                    <pic:cNvPicPr/>
                  </pic:nvPicPr>
                  <pic:blipFill>
                    <a:blip r:embed="rId31"/>
                    <a:stretch>
                      <a:fillRect/>
                    </a:stretch>
                  </pic:blipFill>
                  <pic:spPr>
                    <a:xfrm>
                      <a:off x="0" y="0"/>
                      <a:ext cx="5486400" cy="2910840"/>
                    </a:xfrm>
                    <a:prstGeom prst="rect">
                      <a:avLst/>
                    </a:prstGeom>
                  </pic:spPr>
                </pic:pic>
              </a:graphicData>
            </a:graphic>
          </wp:inline>
        </w:drawing>
      </w:r>
    </w:p>
    <w:p w14:paraId="3506AAF3" w14:textId="43184F8A" w:rsidR="001A5C59" w:rsidRDefault="001A5C59" w:rsidP="00C770D1">
      <w:pPr>
        <w:widowControl w:val="0"/>
        <w:rPr>
          <w:rFonts w:eastAsia="Times New Roman" w:cs="Times New Roman"/>
          <w:bCs/>
        </w:rPr>
      </w:pPr>
      <w:r>
        <w:rPr>
          <w:rFonts w:eastAsia="Times New Roman" w:cs="Times New Roman"/>
          <w:bCs/>
        </w:rPr>
        <w:t>Figure 1</w:t>
      </w:r>
      <w:r>
        <w:rPr>
          <w:rFonts w:eastAsia="Times New Roman" w:cs="Times New Roman"/>
          <w:bCs/>
        </w:rPr>
        <w:t>2</w:t>
      </w:r>
      <w:r>
        <w:rPr>
          <w:rFonts w:eastAsia="Times New Roman" w:cs="Times New Roman"/>
          <w:bCs/>
        </w:rPr>
        <w:t xml:space="preserve">: </w:t>
      </w:r>
      <w:r w:rsidRPr="0041002B">
        <w:rPr>
          <w:rFonts w:eastAsia="Times New Roman" w:cs="Times New Roman"/>
          <w:b w:val="0"/>
          <w:i/>
          <w:iCs/>
        </w:rPr>
        <w:t>Users</w:t>
      </w:r>
      <w:r w:rsidR="007B07A6" w:rsidRPr="0041002B">
        <w:rPr>
          <w:rFonts w:eastAsia="Times New Roman" w:cs="Times New Roman"/>
          <w:b w:val="0"/>
          <w:i/>
          <w:iCs/>
        </w:rPr>
        <w:t xml:space="preserve"> Upload</w:t>
      </w:r>
      <w:r w:rsidRPr="0041002B">
        <w:rPr>
          <w:rFonts w:eastAsia="Times New Roman" w:cs="Times New Roman"/>
          <w:b w:val="0"/>
          <w:i/>
          <w:iCs/>
        </w:rPr>
        <w:t xml:space="preserve"> Management</w:t>
      </w:r>
    </w:p>
    <w:p w14:paraId="536546DF" w14:textId="77777777" w:rsidR="007B07A6" w:rsidRDefault="007B07A6" w:rsidP="00C770D1">
      <w:pPr>
        <w:widowControl w:val="0"/>
        <w:rPr>
          <w:rFonts w:eastAsia="Times New Roman" w:cs="Times New Roman"/>
          <w:bCs/>
        </w:rPr>
      </w:pPr>
    </w:p>
    <w:p w14:paraId="4D6B41C8" w14:textId="5359CA4B" w:rsidR="007B07A6" w:rsidRDefault="007B07A6" w:rsidP="00C770D1">
      <w:pPr>
        <w:widowControl w:val="0"/>
        <w:rPr>
          <w:rFonts w:eastAsia="Times New Roman" w:cs="Times New Roman"/>
          <w:bCs/>
        </w:rPr>
      </w:pPr>
      <w:r w:rsidRPr="007B07A6">
        <w:rPr>
          <w:rFonts w:eastAsia="Times New Roman" w:cs="Times New Roman"/>
          <w:bCs/>
        </w:rPr>
        <w:drawing>
          <wp:inline distT="0" distB="0" distL="0" distR="0" wp14:anchorId="36B2829A" wp14:editId="1F783978">
            <wp:extent cx="5486400" cy="1376680"/>
            <wp:effectExtent l="0" t="0" r="0" b="0"/>
            <wp:docPr id="39854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8806" name=""/>
                    <pic:cNvPicPr/>
                  </pic:nvPicPr>
                  <pic:blipFill>
                    <a:blip r:embed="rId32"/>
                    <a:stretch>
                      <a:fillRect/>
                    </a:stretch>
                  </pic:blipFill>
                  <pic:spPr>
                    <a:xfrm>
                      <a:off x="0" y="0"/>
                      <a:ext cx="5486400" cy="1376680"/>
                    </a:xfrm>
                    <a:prstGeom prst="rect">
                      <a:avLst/>
                    </a:prstGeom>
                  </pic:spPr>
                </pic:pic>
              </a:graphicData>
            </a:graphic>
          </wp:inline>
        </w:drawing>
      </w:r>
    </w:p>
    <w:p w14:paraId="759E28A2" w14:textId="09AE1625" w:rsidR="007B07A6" w:rsidRDefault="007B07A6" w:rsidP="007B07A6">
      <w:pPr>
        <w:widowControl w:val="0"/>
        <w:rPr>
          <w:rFonts w:eastAsia="Times New Roman" w:cs="Times New Roman"/>
          <w:bCs/>
        </w:rPr>
      </w:pPr>
      <w:r>
        <w:rPr>
          <w:rFonts w:eastAsia="Times New Roman" w:cs="Times New Roman"/>
          <w:bCs/>
        </w:rPr>
        <w:t>Figure 1</w:t>
      </w:r>
      <w:r>
        <w:rPr>
          <w:rFonts w:eastAsia="Times New Roman" w:cs="Times New Roman"/>
          <w:bCs/>
        </w:rPr>
        <w:t>3</w:t>
      </w:r>
      <w:r>
        <w:rPr>
          <w:rFonts w:eastAsia="Times New Roman" w:cs="Times New Roman"/>
          <w:bCs/>
        </w:rPr>
        <w:t xml:space="preserve">: </w:t>
      </w:r>
      <w:r w:rsidRPr="0041002B">
        <w:rPr>
          <w:rFonts w:eastAsia="Times New Roman" w:cs="Times New Roman"/>
          <w:b w:val="0"/>
          <w:i/>
          <w:iCs/>
        </w:rPr>
        <w:t>Users</w:t>
      </w:r>
      <w:r w:rsidRPr="0041002B">
        <w:rPr>
          <w:rFonts w:eastAsia="Times New Roman" w:cs="Times New Roman"/>
          <w:b w:val="0"/>
          <w:i/>
          <w:iCs/>
        </w:rPr>
        <w:t xml:space="preserve"> Setting</w:t>
      </w:r>
    </w:p>
    <w:p w14:paraId="311CC798" w14:textId="3648E9BA" w:rsidR="007B07A6" w:rsidRDefault="007B07A6" w:rsidP="007B07A6">
      <w:pPr>
        <w:widowControl w:val="0"/>
        <w:rPr>
          <w:rFonts w:eastAsia="Times New Roman" w:cs="Times New Roman"/>
          <w:bCs/>
        </w:rPr>
      </w:pPr>
    </w:p>
    <w:p w14:paraId="30C0DA63" w14:textId="14FAE6E7" w:rsidR="007B07A6" w:rsidRDefault="007B07A6" w:rsidP="007B07A6">
      <w:pPr>
        <w:widowControl w:val="0"/>
        <w:rPr>
          <w:rFonts w:eastAsia="Times New Roman" w:cs="Times New Roman"/>
          <w:bCs/>
        </w:rPr>
      </w:pPr>
      <w:r w:rsidRPr="007B07A6">
        <w:rPr>
          <w:rFonts w:eastAsia="Times New Roman" w:cs="Times New Roman"/>
          <w:bCs/>
        </w:rPr>
        <w:drawing>
          <wp:inline distT="0" distB="0" distL="0" distR="0" wp14:anchorId="7878F365" wp14:editId="2AEB09CF">
            <wp:extent cx="5486400" cy="2247265"/>
            <wp:effectExtent l="0" t="0" r="0" b="635"/>
            <wp:docPr id="16539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764" name=""/>
                    <pic:cNvPicPr/>
                  </pic:nvPicPr>
                  <pic:blipFill>
                    <a:blip r:embed="rId33"/>
                    <a:stretch>
                      <a:fillRect/>
                    </a:stretch>
                  </pic:blipFill>
                  <pic:spPr>
                    <a:xfrm>
                      <a:off x="0" y="0"/>
                      <a:ext cx="5486400" cy="2247265"/>
                    </a:xfrm>
                    <a:prstGeom prst="rect">
                      <a:avLst/>
                    </a:prstGeom>
                  </pic:spPr>
                </pic:pic>
              </a:graphicData>
            </a:graphic>
          </wp:inline>
        </w:drawing>
      </w:r>
    </w:p>
    <w:p w14:paraId="046078EB" w14:textId="7D9F3009" w:rsidR="007B07A6" w:rsidRPr="0041002B" w:rsidRDefault="007B07A6" w:rsidP="007B07A6">
      <w:pPr>
        <w:widowControl w:val="0"/>
        <w:rPr>
          <w:rFonts w:eastAsia="Times New Roman" w:cs="Times New Roman"/>
          <w:b w:val="0"/>
          <w:i/>
          <w:iCs/>
        </w:rPr>
      </w:pPr>
      <w:r>
        <w:rPr>
          <w:rFonts w:eastAsia="Times New Roman" w:cs="Times New Roman"/>
          <w:bCs/>
        </w:rPr>
        <w:t>Figure 14</w:t>
      </w:r>
      <w:r w:rsidRPr="0041002B">
        <w:rPr>
          <w:rFonts w:eastAsia="Times New Roman" w:cs="Times New Roman"/>
          <w:b w:val="0"/>
          <w:i/>
          <w:iCs/>
        </w:rPr>
        <w:t>: Users Profile</w:t>
      </w:r>
    </w:p>
    <w:p w14:paraId="08EC793A" w14:textId="77777777" w:rsidR="007B07A6" w:rsidRDefault="007B07A6" w:rsidP="007B07A6">
      <w:pPr>
        <w:widowControl w:val="0"/>
        <w:rPr>
          <w:rFonts w:eastAsia="Times New Roman" w:cs="Times New Roman"/>
          <w:bCs/>
        </w:rPr>
      </w:pPr>
    </w:p>
    <w:p w14:paraId="551A8647" w14:textId="77777777" w:rsidR="007B07A6" w:rsidRDefault="007B07A6" w:rsidP="00C770D1">
      <w:pPr>
        <w:widowControl w:val="0"/>
        <w:rPr>
          <w:rFonts w:eastAsia="Times New Roman" w:cs="Times New Roman"/>
          <w:bCs/>
        </w:rPr>
      </w:pPr>
    </w:p>
    <w:p w14:paraId="3EB935F0" w14:textId="77777777" w:rsidR="00F24241" w:rsidRDefault="00F24241" w:rsidP="004F6250">
      <w:pPr>
        <w:widowControl w:val="0"/>
        <w:spacing w:line="360" w:lineRule="auto"/>
        <w:jc w:val="both"/>
        <w:rPr>
          <w:rFonts w:eastAsia="Times New Roman" w:cs="Times New Roman"/>
          <w:bCs/>
        </w:rPr>
      </w:pPr>
    </w:p>
    <w:p w14:paraId="6850B2F4" w14:textId="77777777" w:rsidR="007B07A6" w:rsidRDefault="007B07A6" w:rsidP="004F6250">
      <w:pPr>
        <w:widowControl w:val="0"/>
        <w:spacing w:line="360" w:lineRule="auto"/>
        <w:jc w:val="both"/>
        <w:rPr>
          <w:rFonts w:eastAsia="Times New Roman" w:cs="Times New Roman"/>
          <w:bCs/>
        </w:rPr>
      </w:pPr>
    </w:p>
    <w:p w14:paraId="590263EC" w14:textId="49FE6017" w:rsidR="005B4054" w:rsidRDefault="005B4054" w:rsidP="004F6250">
      <w:pPr>
        <w:widowControl w:val="0"/>
        <w:spacing w:line="360" w:lineRule="auto"/>
        <w:jc w:val="both"/>
        <w:rPr>
          <w:rFonts w:eastAsia="Times New Roman" w:cs="Times New Roman"/>
          <w:bCs/>
        </w:rPr>
      </w:pPr>
      <w:r>
        <w:rPr>
          <w:rFonts w:eastAsia="Times New Roman" w:cs="Times New Roman"/>
          <w:bCs/>
        </w:rPr>
        <w:lastRenderedPageBreak/>
        <w:t>DATA FLOW DIAGRAM</w:t>
      </w:r>
    </w:p>
    <w:p w14:paraId="1490B313" w14:textId="179B6DA9" w:rsidR="005B4054" w:rsidRDefault="005B4054" w:rsidP="005B4054">
      <w:pPr>
        <w:widowControl w:val="0"/>
        <w:spacing w:line="360" w:lineRule="auto"/>
        <w:rPr>
          <w:rFonts w:eastAsia="Times New Roman" w:cs="Times New Roman"/>
          <w:bCs/>
        </w:rPr>
      </w:pPr>
      <w:r w:rsidRPr="005B4054">
        <w:rPr>
          <w:rFonts w:eastAsia="Times New Roman" w:cs="Times New Roman"/>
          <w:bCs/>
          <w:noProof/>
        </w:rPr>
        <w:drawing>
          <wp:inline distT="0" distB="0" distL="0" distR="0" wp14:anchorId="40CA97C7" wp14:editId="41BF06E2">
            <wp:extent cx="4476307" cy="4423462"/>
            <wp:effectExtent l="0" t="0" r="635" b="0"/>
            <wp:docPr id="12802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1692" name=""/>
                    <pic:cNvPicPr/>
                  </pic:nvPicPr>
                  <pic:blipFill>
                    <a:blip r:embed="rId34"/>
                    <a:stretch>
                      <a:fillRect/>
                    </a:stretch>
                  </pic:blipFill>
                  <pic:spPr>
                    <a:xfrm>
                      <a:off x="0" y="0"/>
                      <a:ext cx="4481629" cy="4428721"/>
                    </a:xfrm>
                    <a:prstGeom prst="rect">
                      <a:avLst/>
                    </a:prstGeom>
                  </pic:spPr>
                </pic:pic>
              </a:graphicData>
            </a:graphic>
          </wp:inline>
        </w:drawing>
      </w:r>
    </w:p>
    <w:p w14:paraId="0BF95200" w14:textId="1C8CC7AF" w:rsidR="005B4054" w:rsidRDefault="005B4054" w:rsidP="005B4054">
      <w:pPr>
        <w:widowControl w:val="0"/>
        <w:spacing w:line="360" w:lineRule="auto"/>
        <w:rPr>
          <w:rFonts w:eastAsia="Times New Roman" w:cs="Times New Roman"/>
          <w:bCs/>
        </w:rPr>
      </w:pPr>
      <w:r>
        <w:rPr>
          <w:rFonts w:eastAsia="Times New Roman" w:cs="Times New Roman"/>
          <w:bCs/>
        </w:rPr>
        <w:t xml:space="preserve">Figure </w:t>
      </w:r>
      <w:r w:rsidR="007B07A6">
        <w:rPr>
          <w:rFonts w:eastAsia="Times New Roman" w:cs="Times New Roman"/>
          <w:bCs/>
        </w:rPr>
        <w:t>15</w:t>
      </w:r>
      <w:r>
        <w:rPr>
          <w:rFonts w:eastAsia="Times New Roman" w:cs="Times New Roman"/>
          <w:bCs/>
        </w:rPr>
        <w:t>: DFD Context Level</w:t>
      </w:r>
    </w:p>
    <w:p w14:paraId="363355D6" w14:textId="77777777" w:rsidR="005B4054" w:rsidRDefault="005B4054" w:rsidP="004F6250">
      <w:pPr>
        <w:widowControl w:val="0"/>
        <w:spacing w:line="360" w:lineRule="auto"/>
        <w:jc w:val="both"/>
        <w:rPr>
          <w:rFonts w:eastAsia="Times New Roman" w:cs="Times New Roman"/>
          <w:bCs/>
        </w:rPr>
      </w:pPr>
    </w:p>
    <w:p w14:paraId="034E855A" w14:textId="77777777" w:rsidR="005B4054" w:rsidRDefault="005B4054" w:rsidP="004F6250">
      <w:pPr>
        <w:widowControl w:val="0"/>
        <w:spacing w:line="360" w:lineRule="auto"/>
        <w:jc w:val="both"/>
        <w:rPr>
          <w:rFonts w:eastAsia="Times New Roman" w:cs="Times New Roman"/>
          <w:bCs/>
        </w:rPr>
      </w:pPr>
    </w:p>
    <w:p w14:paraId="143E2098" w14:textId="77777777" w:rsidR="007B07A6" w:rsidRDefault="007B07A6" w:rsidP="004F6250">
      <w:pPr>
        <w:widowControl w:val="0"/>
        <w:spacing w:line="360" w:lineRule="auto"/>
        <w:jc w:val="both"/>
        <w:rPr>
          <w:rFonts w:eastAsia="Times New Roman" w:cs="Times New Roman"/>
          <w:bCs/>
        </w:rPr>
      </w:pPr>
    </w:p>
    <w:p w14:paraId="5CEFD773" w14:textId="77777777" w:rsidR="007B07A6" w:rsidRDefault="007B07A6" w:rsidP="004F6250">
      <w:pPr>
        <w:widowControl w:val="0"/>
        <w:spacing w:line="360" w:lineRule="auto"/>
        <w:jc w:val="both"/>
        <w:rPr>
          <w:rFonts w:eastAsia="Times New Roman" w:cs="Times New Roman"/>
          <w:bCs/>
        </w:rPr>
      </w:pPr>
    </w:p>
    <w:p w14:paraId="5EA295EC" w14:textId="77777777" w:rsidR="007B07A6" w:rsidRDefault="007B07A6" w:rsidP="004F6250">
      <w:pPr>
        <w:widowControl w:val="0"/>
        <w:spacing w:line="360" w:lineRule="auto"/>
        <w:jc w:val="both"/>
        <w:rPr>
          <w:rFonts w:eastAsia="Times New Roman" w:cs="Times New Roman"/>
          <w:bCs/>
        </w:rPr>
      </w:pPr>
    </w:p>
    <w:p w14:paraId="2866E3D0" w14:textId="77777777" w:rsidR="007B07A6" w:rsidRDefault="007B07A6" w:rsidP="004F6250">
      <w:pPr>
        <w:widowControl w:val="0"/>
        <w:spacing w:line="360" w:lineRule="auto"/>
        <w:jc w:val="both"/>
        <w:rPr>
          <w:rFonts w:eastAsia="Times New Roman" w:cs="Times New Roman"/>
          <w:bCs/>
        </w:rPr>
      </w:pPr>
    </w:p>
    <w:p w14:paraId="0AB67571" w14:textId="77777777" w:rsidR="007B07A6" w:rsidRDefault="007B07A6" w:rsidP="004F6250">
      <w:pPr>
        <w:widowControl w:val="0"/>
        <w:spacing w:line="360" w:lineRule="auto"/>
        <w:jc w:val="both"/>
        <w:rPr>
          <w:rFonts w:eastAsia="Times New Roman" w:cs="Times New Roman"/>
          <w:bCs/>
        </w:rPr>
      </w:pPr>
    </w:p>
    <w:p w14:paraId="46796259" w14:textId="77777777" w:rsidR="007B07A6" w:rsidRDefault="007B07A6" w:rsidP="004F6250">
      <w:pPr>
        <w:widowControl w:val="0"/>
        <w:spacing w:line="360" w:lineRule="auto"/>
        <w:jc w:val="both"/>
        <w:rPr>
          <w:rFonts w:eastAsia="Times New Roman" w:cs="Times New Roman"/>
          <w:bCs/>
        </w:rPr>
      </w:pPr>
    </w:p>
    <w:p w14:paraId="68F1398C" w14:textId="77777777" w:rsidR="007B07A6" w:rsidRDefault="007B07A6" w:rsidP="004F6250">
      <w:pPr>
        <w:widowControl w:val="0"/>
        <w:spacing w:line="360" w:lineRule="auto"/>
        <w:jc w:val="both"/>
        <w:rPr>
          <w:rFonts w:eastAsia="Times New Roman" w:cs="Times New Roman"/>
          <w:bCs/>
        </w:rPr>
      </w:pPr>
    </w:p>
    <w:p w14:paraId="04D96ADA" w14:textId="77777777" w:rsidR="007B07A6" w:rsidRDefault="007B07A6" w:rsidP="004F6250">
      <w:pPr>
        <w:widowControl w:val="0"/>
        <w:spacing w:line="360" w:lineRule="auto"/>
        <w:jc w:val="both"/>
        <w:rPr>
          <w:rFonts w:eastAsia="Times New Roman" w:cs="Times New Roman"/>
          <w:bCs/>
        </w:rPr>
      </w:pPr>
    </w:p>
    <w:p w14:paraId="1D4A06A5" w14:textId="77777777" w:rsidR="007B07A6" w:rsidRDefault="007B07A6" w:rsidP="004F6250">
      <w:pPr>
        <w:widowControl w:val="0"/>
        <w:spacing w:line="360" w:lineRule="auto"/>
        <w:jc w:val="both"/>
        <w:rPr>
          <w:rFonts w:eastAsia="Times New Roman" w:cs="Times New Roman"/>
          <w:bCs/>
        </w:rPr>
      </w:pPr>
    </w:p>
    <w:p w14:paraId="258CE840" w14:textId="77777777" w:rsidR="007B07A6" w:rsidRDefault="007B07A6" w:rsidP="004F6250">
      <w:pPr>
        <w:widowControl w:val="0"/>
        <w:spacing w:line="360" w:lineRule="auto"/>
        <w:jc w:val="both"/>
        <w:rPr>
          <w:rFonts w:eastAsia="Times New Roman" w:cs="Times New Roman"/>
          <w:bCs/>
        </w:rPr>
      </w:pPr>
    </w:p>
    <w:p w14:paraId="685C59C1" w14:textId="6A70C550" w:rsidR="004F6250" w:rsidRPr="004F6250" w:rsidRDefault="004F6250" w:rsidP="004F6250">
      <w:pPr>
        <w:widowControl w:val="0"/>
        <w:spacing w:line="360" w:lineRule="auto"/>
        <w:jc w:val="both"/>
        <w:rPr>
          <w:rFonts w:eastAsia="Times New Roman" w:cs="Times New Roman"/>
          <w:b w:val="0"/>
          <w:bCs/>
        </w:rPr>
      </w:pPr>
      <w:r w:rsidRPr="004F6250">
        <w:rPr>
          <w:rFonts w:eastAsia="Times New Roman" w:cs="Times New Roman"/>
          <w:bCs/>
        </w:rPr>
        <w:lastRenderedPageBreak/>
        <w:t xml:space="preserve">PROTOTYPE DESIGN OF THE </w:t>
      </w:r>
      <w:r w:rsidRPr="00D65B1A">
        <w:rPr>
          <w:bCs/>
          <w:lang w:eastAsia="en-PH"/>
        </w:rPr>
        <w:t>DOCUMENT ARCHIVING AND SECURITY MANAGEMENT FOR ARMED FORCES OF THE PHILIPPINES</w:t>
      </w:r>
    </w:p>
    <w:p w14:paraId="684DE924" w14:textId="499EB396" w:rsidR="004F6250" w:rsidRDefault="004F6250" w:rsidP="004F6250">
      <w:pPr>
        <w:pStyle w:val="Heading2"/>
        <w:rPr>
          <w:lang w:eastAsia="en-PH"/>
        </w:rPr>
      </w:pPr>
      <w:r>
        <w:rPr>
          <w:lang w:eastAsia="en-PH"/>
        </w:rPr>
        <w:t>USER SIDE</w:t>
      </w:r>
    </w:p>
    <w:p w14:paraId="0521D802" w14:textId="333F1C9F" w:rsidR="004F6250" w:rsidRDefault="004F6250" w:rsidP="007B07A6">
      <w:pPr>
        <w:rPr>
          <w:lang w:eastAsia="en-PH"/>
        </w:rPr>
      </w:pPr>
      <w:r w:rsidRPr="004F6250">
        <w:rPr>
          <w:noProof/>
          <w:lang w:eastAsia="en-PH"/>
        </w:rPr>
        <w:drawing>
          <wp:inline distT="0" distB="0" distL="0" distR="0" wp14:anchorId="1739D88E" wp14:editId="5BF26CE2">
            <wp:extent cx="2226365" cy="2614585"/>
            <wp:effectExtent l="0" t="0" r="2540" b="0"/>
            <wp:docPr id="89571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9471" name=""/>
                    <pic:cNvPicPr/>
                  </pic:nvPicPr>
                  <pic:blipFill rotWithShape="1">
                    <a:blip r:embed="rId35"/>
                    <a:srcRect l="31898" t="19089" r="31689" b="20992"/>
                    <a:stretch>
                      <a:fillRect/>
                    </a:stretch>
                  </pic:blipFill>
                  <pic:spPr bwMode="auto">
                    <a:xfrm>
                      <a:off x="0" y="0"/>
                      <a:ext cx="2237681" cy="2627874"/>
                    </a:xfrm>
                    <a:prstGeom prst="rect">
                      <a:avLst/>
                    </a:prstGeom>
                    <a:ln>
                      <a:noFill/>
                    </a:ln>
                    <a:extLst>
                      <a:ext uri="{53640926-AAD7-44D8-BBD7-CCE9431645EC}">
                        <a14:shadowObscured xmlns:a14="http://schemas.microsoft.com/office/drawing/2010/main"/>
                      </a:ext>
                    </a:extLst>
                  </pic:spPr>
                </pic:pic>
              </a:graphicData>
            </a:graphic>
          </wp:inline>
        </w:drawing>
      </w:r>
    </w:p>
    <w:p w14:paraId="01FC772B" w14:textId="1400A7BF" w:rsidR="004F6250" w:rsidRPr="004F6250" w:rsidRDefault="004F6250" w:rsidP="004F6250">
      <w:pPr>
        <w:rPr>
          <w:i/>
          <w:iCs/>
          <w:lang w:eastAsia="en-PH"/>
        </w:rPr>
      </w:pPr>
      <w:r w:rsidRPr="004F6250">
        <w:rPr>
          <w:i/>
          <w:iCs/>
          <w:lang w:eastAsia="en-PH"/>
        </w:rPr>
        <w:t xml:space="preserve">Figure </w:t>
      </w:r>
      <w:r w:rsidR="007B07A6">
        <w:rPr>
          <w:i/>
          <w:iCs/>
          <w:lang w:eastAsia="en-PH"/>
        </w:rPr>
        <w:t>16</w:t>
      </w:r>
      <w:r w:rsidRPr="004F6250">
        <w:rPr>
          <w:i/>
          <w:iCs/>
          <w:lang w:eastAsia="en-PH"/>
        </w:rPr>
        <w:t xml:space="preserve">: </w:t>
      </w:r>
      <w:r w:rsidRPr="004F6250">
        <w:rPr>
          <w:b w:val="0"/>
          <w:bCs/>
          <w:i/>
          <w:iCs/>
          <w:lang w:eastAsia="en-PH"/>
        </w:rPr>
        <w:t>User Login Page</w:t>
      </w:r>
    </w:p>
    <w:p w14:paraId="6D83C40A" w14:textId="77777777" w:rsidR="004F6250" w:rsidRPr="00D65B1A" w:rsidRDefault="004F6250" w:rsidP="00D65B1A">
      <w:pPr>
        <w:spacing w:line="360" w:lineRule="auto"/>
        <w:jc w:val="both"/>
        <w:rPr>
          <w:b w:val="0"/>
          <w:lang w:eastAsia="en-PH"/>
        </w:rPr>
      </w:pPr>
    </w:p>
    <w:p w14:paraId="1F0E31E7" w14:textId="77777777" w:rsidR="004F6250" w:rsidRDefault="004F6250" w:rsidP="004F6250">
      <w:pPr>
        <w:jc w:val="both"/>
        <w:rPr>
          <w:b w:val="0"/>
          <w:lang w:eastAsia="en-PH"/>
        </w:rPr>
      </w:pPr>
      <w:r w:rsidRPr="004F6250">
        <w:rPr>
          <w:b w:val="0"/>
          <w:noProof/>
          <w:lang w:eastAsia="en-PH"/>
        </w:rPr>
        <w:drawing>
          <wp:inline distT="0" distB="0" distL="0" distR="0" wp14:anchorId="1FF1000F" wp14:editId="4AE61302">
            <wp:extent cx="5486400" cy="3939540"/>
            <wp:effectExtent l="0" t="0" r="0" b="3810"/>
            <wp:docPr id="20983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9197" name=""/>
                    <pic:cNvPicPr/>
                  </pic:nvPicPr>
                  <pic:blipFill>
                    <a:blip r:embed="rId36"/>
                    <a:stretch>
                      <a:fillRect/>
                    </a:stretch>
                  </pic:blipFill>
                  <pic:spPr>
                    <a:xfrm>
                      <a:off x="0" y="0"/>
                      <a:ext cx="5486400" cy="3939540"/>
                    </a:xfrm>
                    <a:prstGeom prst="rect">
                      <a:avLst/>
                    </a:prstGeom>
                  </pic:spPr>
                </pic:pic>
              </a:graphicData>
            </a:graphic>
          </wp:inline>
        </w:drawing>
      </w:r>
    </w:p>
    <w:p w14:paraId="70A32C52" w14:textId="293DF809" w:rsidR="004F6250" w:rsidRPr="004F6250" w:rsidRDefault="004F6250" w:rsidP="004F6250">
      <w:pPr>
        <w:rPr>
          <w:bCs/>
          <w:i/>
          <w:iCs/>
          <w:lang w:eastAsia="en-PH"/>
        </w:rPr>
      </w:pPr>
      <w:r w:rsidRPr="004F6250">
        <w:rPr>
          <w:bCs/>
          <w:i/>
          <w:iCs/>
          <w:lang w:eastAsia="en-PH"/>
        </w:rPr>
        <w:t xml:space="preserve">Figure </w:t>
      </w:r>
      <w:r w:rsidR="007B07A6">
        <w:rPr>
          <w:bCs/>
          <w:i/>
          <w:iCs/>
          <w:lang w:eastAsia="en-PH"/>
        </w:rPr>
        <w:t>17</w:t>
      </w:r>
      <w:r w:rsidRPr="004F6250">
        <w:rPr>
          <w:bCs/>
          <w:i/>
          <w:iCs/>
          <w:lang w:eastAsia="en-PH"/>
        </w:rPr>
        <w:t xml:space="preserve">: </w:t>
      </w:r>
      <w:r w:rsidRPr="004F6250">
        <w:rPr>
          <w:b w:val="0"/>
          <w:i/>
          <w:iCs/>
          <w:lang w:eastAsia="en-PH"/>
        </w:rPr>
        <w:t>User Dashboard</w:t>
      </w:r>
    </w:p>
    <w:p w14:paraId="56E04555" w14:textId="7C81EA80" w:rsidR="00D65B1A" w:rsidRDefault="004F6250" w:rsidP="0041002B">
      <w:pPr>
        <w:rPr>
          <w:b w:val="0"/>
          <w:lang w:eastAsia="en-PH"/>
        </w:rPr>
      </w:pPr>
      <w:r w:rsidRPr="004F6250">
        <w:rPr>
          <w:b w:val="0"/>
          <w:noProof/>
          <w:lang w:eastAsia="en-PH"/>
        </w:rPr>
        <w:lastRenderedPageBreak/>
        <w:drawing>
          <wp:inline distT="0" distB="0" distL="0" distR="0" wp14:anchorId="03E07E22" wp14:editId="5287A434">
            <wp:extent cx="5350598" cy="3796200"/>
            <wp:effectExtent l="0" t="0" r="2540" b="0"/>
            <wp:docPr id="213528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1693" name=""/>
                    <pic:cNvPicPr/>
                  </pic:nvPicPr>
                  <pic:blipFill>
                    <a:blip r:embed="rId37"/>
                    <a:stretch>
                      <a:fillRect/>
                    </a:stretch>
                  </pic:blipFill>
                  <pic:spPr>
                    <a:xfrm>
                      <a:off x="0" y="0"/>
                      <a:ext cx="5353225" cy="3798064"/>
                    </a:xfrm>
                    <a:prstGeom prst="rect">
                      <a:avLst/>
                    </a:prstGeom>
                  </pic:spPr>
                </pic:pic>
              </a:graphicData>
            </a:graphic>
          </wp:inline>
        </w:drawing>
      </w:r>
    </w:p>
    <w:p w14:paraId="44423AD9" w14:textId="6C31A097" w:rsidR="004F6250" w:rsidRDefault="004F6250" w:rsidP="004F6250">
      <w:pPr>
        <w:rPr>
          <w:b w:val="0"/>
          <w:i/>
          <w:iCs/>
          <w:lang w:eastAsia="en-PH"/>
        </w:rPr>
      </w:pPr>
      <w:r w:rsidRPr="004F6250">
        <w:rPr>
          <w:bCs/>
          <w:i/>
          <w:iCs/>
          <w:lang w:eastAsia="en-PH"/>
        </w:rPr>
        <w:t>Figure</w:t>
      </w:r>
      <w:r w:rsidR="0041002B">
        <w:rPr>
          <w:bCs/>
          <w:i/>
          <w:iCs/>
          <w:lang w:eastAsia="en-PH"/>
        </w:rPr>
        <w:t xml:space="preserve"> 18</w:t>
      </w:r>
      <w:r w:rsidRPr="004F6250">
        <w:rPr>
          <w:bCs/>
          <w:i/>
          <w:iCs/>
          <w:lang w:eastAsia="en-PH"/>
        </w:rPr>
        <w:t xml:space="preserve">: </w:t>
      </w:r>
      <w:r w:rsidRPr="004F6250">
        <w:rPr>
          <w:b w:val="0"/>
          <w:i/>
          <w:iCs/>
          <w:lang w:eastAsia="en-PH"/>
        </w:rPr>
        <w:t>User Documents</w:t>
      </w:r>
    </w:p>
    <w:p w14:paraId="08A5E954" w14:textId="77777777" w:rsidR="0041002B" w:rsidRPr="004F6250" w:rsidRDefault="0041002B" w:rsidP="004F6250">
      <w:pPr>
        <w:rPr>
          <w:b w:val="0"/>
          <w:i/>
          <w:iCs/>
          <w:lang w:eastAsia="en-PH"/>
        </w:rPr>
      </w:pPr>
    </w:p>
    <w:p w14:paraId="312E4375" w14:textId="1E12963D" w:rsidR="004F6250" w:rsidRDefault="004F6250" w:rsidP="0041002B">
      <w:pPr>
        <w:rPr>
          <w:b w:val="0"/>
          <w:lang w:eastAsia="en-PH"/>
        </w:rPr>
      </w:pPr>
      <w:r w:rsidRPr="004F6250">
        <w:rPr>
          <w:b w:val="0"/>
          <w:noProof/>
          <w:lang w:eastAsia="en-PH"/>
        </w:rPr>
        <w:drawing>
          <wp:inline distT="0" distB="0" distL="0" distR="0" wp14:anchorId="4A1A5A6E" wp14:editId="01E41259">
            <wp:extent cx="5323437" cy="3798494"/>
            <wp:effectExtent l="0" t="0" r="0" b="0"/>
            <wp:docPr id="11019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5518" name=""/>
                    <pic:cNvPicPr/>
                  </pic:nvPicPr>
                  <pic:blipFill>
                    <a:blip r:embed="rId38"/>
                    <a:stretch>
                      <a:fillRect/>
                    </a:stretch>
                  </pic:blipFill>
                  <pic:spPr>
                    <a:xfrm>
                      <a:off x="0" y="0"/>
                      <a:ext cx="5328686" cy="3802240"/>
                    </a:xfrm>
                    <a:prstGeom prst="rect">
                      <a:avLst/>
                    </a:prstGeom>
                  </pic:spPr>
                </pic:pic>
              </a:graphicData>
            </a:graphic>
          </wp:inline>
        </w:drawing>
      </w:r>
    </w:p>
    <w:p w14:paraId="4D1C2356" w14:textId="0A9CE7A0" w:rsidR="004F6250" w:rsidRPr="004F6250" w:rsidRDefault="004F6250" w:rsidP="004F6250">
      <w:pPr>
        <w:rPr>
          <w:b w:val="0"/>
          <w:i/>
          <w:iCs/>
          <w:lang w:eastAsia="en-PH"/>
        </w:rPr>
      </w:pPr>
      <w:r w:rsidRPr="004F6250">
        <w:rPr>
          <w:bCs/>
          <w:i/>
          <w:iCs/>
          <w:lang w:eastAsia="en-PH"/>
        </w:rPr>
        <w:t xml:space="preserve">Figure </w:t>
      </w:r>
      <w:r w:rsidR="0041002B">
        <w:rPr>
          <w:bCs/>
          <w:i/>
          <w:iCs/>
          <w:lang w:eastAsia="en-PH"/>
        </w:rPr>
        <w:t>19</w:t>
      </w:r>
      <w:r w:rsidRPr="004F6250">
        <w:rPr>
          <w:bCs/>
          <w:i/>
          <w:iCs/>
          <w:lang w:eastAsia="en-PH"/>
        </w:rPr>
        <w:t xml:space="preserve">: </w:t>
      </w:r>
      <w:r w:rsidRPr="004F6250">
        <w:rPr>
          <w:b w:val="0"/>
          <w:i/>
          <w:iCs/>
          <w:lang w:eastAsia="en-PH"/>
        </w:rPr>
        <w:t xml:space="preserve">User </w:t>
      </w:r>
      <w:r>
        <w:rPr>
          <w:b w:val="0"/>
          <w:i/>
          <w:iCs/>
          <w:lang w:eastAsia="en-PH"/>
        </w:rPr>
        <w:t>Upload Documents</w:t>
      </w:r>
    </w:p>
    <w:p w14:paraId="1FAE04C4" w14:textId="0A195992" w:rsidR="004F6250" w:rsidRDefault="004F6250" w:rsidP="0041002B">
      <w:pPr>
        <w:rPr>
          <w:b w:val="0"/>
          <w:lang w:eastAsia="en-PH"/>
        </w:rPr>
      </w:pPr>
      <w:r w:rsidRPr="004F6250">
        <w:rPr>
          <w:b w:val="0"/>
          <w:noProof/>
          <w:lang w:eastAsia="en-PH"/>
        </w:rPr>
        <w:lastRenderedPageBreak/>
        <w:drawing>
          <wp:inline distT="0" distB="0" distL="0" distR="0" wp14:anchorId="098DF881" wp14:editId="388889F1">
            <wp:extent cx="5404385" cy="3739081"/>
            <wp:effectExtent l="0" t="0" r="6350" b="0"/>
            <wp:docPr id="72286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68655" name=""/>
                    <pic:cNvPicPr/>
                  </pic:nvPicPr>
                  <pic:blipFill>
                    <a:blip r:embed="rId39"/>
                    <a:stretch>
                      <a:fillRect/>
                    </a:stretch>
                  </pic:blipFill>
                  <pic:spPr>
                    <a:xfrm>
                      <a:off x="0" y="0"/>
                      <a:ext cx="5409198" cy="3742411"/>
                    </a:xfrm>
                    <a:prstGeom prst="rect">
                      <a:avLst/>
                    </a:prstGeom>
                  </pic:spPr>
                </pic:pic>
              </a:graphicData>
            </a:graphic>
          </wp:inline>
        </w:drawing>
      </w:r>
    </w:p>
    <w:p w14:paraId="77E329DA" w14:textId="4695C2F3" w:rsidR="004F6250" w:rsidRDefault="004F6250" w:rsidP="004E212E">
      <w:pPr>
        <w:rPr>
          <w:b w:val="0"/>
          <w:i/>
          <w:iCs/>
          <w:lang w:eastAsia="en-PH"/>
        </w:rPr>
      </w:pPr>
      <w:r w:rsidRPr="004F6250">
        <w:rPr>
          <w:bCs/>
          <w:i/>
          <w:iCs/>
          <w:lang w:eastAsia="en-PH"/>
        </w:rPr>
        <w:t xml:space="preserve">Figure </w:t>
      </w:r>
      <w:r w:rsidR="0041002B">
        <w:rPr>
          <w:bCs/>
          <w:i/>
          <w:iCs/>
          <w:lang w:eastAsia="en-PH"/>
        </w:rPr>
        <w:t>20</w:t>
      </w:r>
      <w:r w:rsidRPr="004F6250">
        <w:rPr>
          <w:bCs/>
          <w:i/>
          <w:iCs/>
          <w:lang w:eastAsia="en-PH"/>
        </w:rPr>
        <w:t xml:space="preserve">: </w:t>
      </w:r>
      <w:r w:rsidRPr="004F6250">
        <w:rPr>
          <w:b w:val="0"/>
          <w:i/>
          <w:iCs/>
          <w:lang w:eastAsia="en-PH"/>
        </w:rPr>
        <w:t xml:space="preserve">User </w:t>
      </w:r>
      <w:r w:rsidR="004E212E">
        <w:rPr>
          <w:b w:val="0"/>
          <w:i/>
          <w:iCs/>
          <w:lang w:eastAsia="en-PH"/>
        </w:rPr>
        <w:t>Settings/Notification</w:t>
      </w:r>
    </w:p>
    <w:p w14:paraId="5203C808" w14:textId="77777777" w:rsidR="0041002B" w:rsidRPr="004E212E" w:rsidRDefault="0041002B" w:rsidP="004E212E">
      <w:pPr>
        <w:rPr>
          <w:b w:val="0"/>
          <w:i/>
          <w:iCs/>
          <w:lang w:eastAsia="en-PH"/>
        </w:rPr>
      </w:pPr>
    </w:p>
    <w:p w14:paraId="7705E392" w14:textId="29ED5922" w:rsidR="004F6250" w:rsidRDefault="004E212E" w:rsidP="0041002B">
      <w:pPr>
        <w:rPr>
          <w:b w:val="0"/>
          <w:lang w:eastAsia="en-PH"/>
        </w:rPr>
      </w:pPr>
      <w:r w:rsidRPr="004F6250">
        <w:rPr>
          <w:b w:val="0"/>
          <w:noProof/>
          <w:lang w:eastAsia="en-PH"/>
        </w:rPr>
        <w:drawing>
          <wp:inline distT="0" distB="0" distL="0" distR="0" wp14:anchorId="1181459F" wp14:editId="14430851">
            <wp:extent cx="5426092" cy="3874883"/>
            <wp:effectExtent l="0" t="0" r="3175" b="0"/>
            <wp:docPr id="42355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58877" name=""/>
                    <pic:cNvPicPr/>
                  </pic:nvPicPr>
                  <pic:blipFill>
                    <a:blip r:embed="rId40"/>
                    <a:stretch>
                      <a:fillRect/>
                    </a:stretch>
                  </pic:blipFill>
                  <pic:spPr>
                    <a:xfrm>
                      <a:off x="0" y="0"/>
                      <a:ext cx="5436469" cy="3882293"/>
                    </a:xfrm>
                    <a:prstGeom prst="rect">
                      <a:avLst/>
                    </a:prstGeom>
                  </pic:spPr>
                </pic:pic>
              </a:graphicData>
            </a:graphic>
          </wp:inline>
        </w:drawing>
      </w:r>
    </w:p>
    <w:p w14:paraId="6BA2B9E5" w14:textId="0B7F00E0" w:rsidR="004E212E" w:rsidRPr="004F6250" w:rsidRDefault="004E212E" w:rsidP="004E212E">
      <w:pPr>
        <w:rPr>
          <w:b w:val="0"/>
          <w:i/>
          <w:iCs/>
          <w:lang w:eastAsia="en-PH"/>
        </w:rPr>
      </w:pPr>
      <w:r w:rsidRPr="004F6250">
        <w:rPr>
          <w:bCs/>
          <w:i/>
          <w:iCs/>
          <w:lang w:eastAsia="en-PH"/>
        </w:rPr>
        <w:t xml:space="preserve">Figure </w:t>
      </w:r>
      <w:r w:rsidR="0041002B">
        <w:rPr>
          <w:bCs/>
          <w:i/>
          <w:iCs/>
          <w:lang w:eastAsia="en-PH"/>
        </w:rPr>
        <w:t>21</w:t>
      </w:r>
      <w:r w:rsidRPr="004F6250">
        <w:rPr>
          <w:bCs/>
          <w:i/>
          <w:iCs/>
          <w:lang w:eastAsia="en-PH"/>
        </w:rPr>
        <w:t xml:space="preserve">: </w:t>
      </w:r>
      <w:r>
        <w:rPr>
          <w:b w:val="0"/>
          <w:i/>
          <w:iCs/>
          <w:lang w:eastAsia="en-PH"/>
        </w:rPr>
        <w:t>Users Profile</w:t>
      </w:r>
    </w:p>
    <w:p w14:paraId="221A7261" w14:textId="4177F274" w:rsidR="004E212E" w:rsidRDefault="004E212E" w:rsidP="004E212E">
      <w:pPr>
        <w:jc w:val="both"/>
        <w:rPr>
          <w:b w:val="0"/>
          <w:lang w:eastAsia="en-PH"/>
        </w:rPr>
      </w:pPr>
      <w:r w:rsidRPr="004F6250">
        <w:rPr>
          <w:b w:val="0"/>
          <w:noProof/>
          <w:lang w:eastAsia="en-PH"/>
        </w:rPr>
        <w:lastRenderedPageBreak/>
        <w:drawing>
          <wp:inline distT="0" distB="0" distL="0" distR="0" wp14:anchorId="319D10ED" wp14:editId="23C80692">
            <wp:extent cx="5486400" cy="3817089"/>
            <wp:effectExtent l="0" t="0" r="0" b="0"/>
            <wp:docPr id="8111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4133" name=""/>
                    <pic:cNvPicPr/>
                  </pic:nvPicPr>
                  <pic:blipFill>
                    <a:blip r:embed="rId41"/>
                    <a:stretch>
                      <a:fillRect/>
                    </a:stretch>
                  </pic:blipFill>
                  <pic:spPr>
                    <a:xfrm>
                      <a:off x="0" y="0"/>
                      <a:ext cx="5486549" cy="3817193"/>
                    </a:xfrm>
                    <a:prstGeom prst="rect">
                      <a:avLst/>
                    </a:prstGeom>
                  </pic:spPr>
                </pic:pic>
              </a:graphicData>
            </a:graphic>
          </wp:inline>
        </w:drawing>
      </w:r>
    </w:p>
    <w:p w14:paraId="5611DEC1" w14:textId="3BFEA740" w:rsidR="004E212E" w:rsidRDefault="004E212E" w:rsidP="0041002B">
      <w:pPr>
        <w:rPr>
          <w:b w:val="0"/>
          <w:i/>
          <w:iCs/>
          <w:lang w:eastAsia="en-PH"/>
        </w:rPr>
      </w:pPr>
      <w:r w:rsidRPr="004F6250">
        <w:rPr>
          <w:bCs/>
          <w:i/>
          <w:iCs/>
          <w:lang w:eastAsia="en-PH"/>
        </w:rPr>
        <w:t xml:space="preserve">Figure </w:t>
      </w:r>
      <w:r w:rsidR="0041002B">
        <w:rPr>
          <w:bCs/>
          <w:i/>
          <w:iCs/>
          <w:lang w:eastAsia="en-PH"/>
        </w:rPr>
        <w:t>22</w:t>
      </w:r>
      <w:r w:rsidRPr="004F6250">
        <w:rPr>
          <w:bCs/>
          <w:i/>
          <w:iCs/>
          <w:lang w:eastAsia="en-PH"/>
        </w:rPr>
        <w:t xml:space="preserve">: </w:t>
      </w:r>
      <w:r>
        <w:rPr>
          <w:b w:val="0"/>
          <w:i/>
          <w:iCs/>
          <w:lang w:eastAsia="en-PH"/>
        </w:rPr>
        <w:t>Users' Security Settings</w:t>
      </w:r>
    </w:p>
    <w:p w14:paraId="28B9F090" w14:textId="77777777" w:rsidR="0041002B" w:rsidRPr="0041002B" w:rsidRDefault="0041002B" w:rsidP="0041002B">
      <w:pPr>
        <w:rPr>
          <w:b w:val="0"/>
          <w:i/>
          <w:iCs/>
          <w:lang w:eastAsia="en-PH"/>
        </w:rPr>
      </w:pPr>
    </w:p>
    <w:p w14:paraId="45929360" w14:textId="77553376" w:rsidR="004F6250" w:rsidRDefault="004F6250" w:rsidP="004E212E">
      <w:pPr>
        <w:jc w:val="both"/>
        <w:rPr>
          <w:b w:val="0"/>
          <w:lang w:eastAsia="en-PH"/>
        </w:rPr>
      </w:pPr>
      <w:r w:rsidRPr="004F6250">
        <w:rPr>
          <w:b w:val="0"/>
          <w:noProof/>
          <w:lang w:eastAsia="en-PH"/>
        </w:rPr>
        <w:drawing>
          <wp:inline distT="0" distB="0" distL="0" distR="0" wp14:anchorId="66266207" wp14:editId="00913773">
            <wp:extent cx="5486400" cy="3806456"/>
            <wp:effectExtent l="0" t="0" r="0" b="3810"/>
            <wp:docPr id="12495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31630" name=""/>
                    <pic:cNvPicPr/>
                  </pic:nvPicPr>
                  <pic:blipFill>
                    <a:blip r:embed="rId42"/>
                    <a:stretch>
                      <a:fillRect/>
                    </a:stretch>
                  </pic:blipFill>
                  <pic:spPr>
                    <a:xfrm>
                      <a:off x="0" y="0"/>
                      <a:ext cx="5487732" cy="3807380"/>
                    </a:xfrm>
                    <a:prstGeom prst="rect">
                      <a:avLst/>
                    </a:prstGeom>
                  </pic:spPr>
                </pic:pic>
              </a:graphicData>
            </a:graphic>
          </wp:inline>
        </w:drawing>
      </w:r>
    </w:p>
    <w:p w14:paraId="6251F3AB" w14:textId="004E7D69" w:rsidR="0041002B" w:rsidRPr="004F6250" w:rsidRDefault="004E212E" w:rsidP="0041002B">
      <w:pPr>
        <w:rPr>
          <w:b w:val="0"/>
          <w:i/>
          <w:iCs/>
          <w:lang w:eastAsia="en-PH"/>
        </w:rPr>
      </w:pPr>
      <w:r w:rsidRPr="004F6250">
        <w:rPr>
          <w:bCs/>
          <w:i/>
          <w:iCs/>
          <w:lang w:eastAsia="en-PH"/>
        </w:rPr>
        <w:t xml:space="preserve">Figure </w:t>
      </w:r>
      <w:r w:rsidR="0041002B">
        <w:rPr>
          <w:bCs/>
          <w:i/>
          <w:iCs/>
          <w:lang w:eastAsia="en-PH"/>
        </w:rPr>
        <w:t>23</w:t>
      </w:r>
      <w:r w:rsidRPr="004F6250">
        <w:rPr>
          <w:bCs/>
          <w:i/>
          <w:iCs/>
          <w:lang w:eastAsia="en-PH"/>
        </w:rPr>
        <w:t xml:space="preserve">: </w:t>
      </w:r>
      <w:r w:rsidRPr="004F6250">
        <w:rPr>
          <w:b w:val="0"/>
          <w:i/>
          <w:iCs/>
          <w:lang w:eastAsia="en-PH"/>
        </w:rPr>
        <w:t>User</w:t>
      </w:r>
      <w:r>
        <w:rPr>
          <w:b w:val="0"/>
          <w:i/>
          <w:iCs/>
          <w:lang w:eastAsia="en-PH"/>
        </w:rPr>
        <w:t>s Dashboard Notification</w:t>
      </w:r>
    </w:p>
    <w:p w14:paraId="59FBEC0C" w14:textId="464A61C3" w:rsidR="004E212E" w:rsidRDefault="004E212E" w:rsidP="00D65B1A">
      <w:pPr>
        <w:spacing w:line="360" w:lineRule="auto"/>
        <w:jc w:val="both"/>
        <w:rPr>
          <w:bCs/>
          <w:lang w:eastAsia="en-PH"/>
        </w:rPr>
      </w:pPr>
      <w:r w:rsidRPr="004E212E">
        <w:rPr>
          <w:bCs/>
          <w:lang w:eastAsia="en-PH"/>
        </w:rPr>
        <w:lastRenderedPageBreak/>
        <w:t>ADMIN SIDE</w:t>
      </w:r>
    </w:p>
    <w:p w14:paraId="1B4B7106" w14:textId="77777777" w:rsidR="0041002B" w:rsidRDefault="004E212E" w:rsidP="004E212E">
      <w:pPr>
        <w:rPr>
          <w:bCs/>
          <w:i/>
          <w:iCs/>
          <w:lang w:eastAsia="en-PH"/>
        </w:rPr>
      </w:pPr>
      <w:r w:rsidRPr="004E212E">
        <w:rPr>
          <w:bCs/>
          <w:noProof/>
          <w:lang w:eastAsia="en-PH"/>
        </w:rPr>
        <w:drawing>
          <wp:inline distT="0" distB="0" distL="0" distR="0" wp14:anchorId="497527BC" wp14:editId="60EB7D25">
            <wp:extent cx="3494638" cy="3454410"/>
            <wp:effectExtent l="0" t="0" r="0" b="0"/>
            <wp:docPr id="213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71" name=""/>
                    <pic:cNvPicPr/>
                  </pic:nvPicPr>
                  <pic:blipFill rotWithShape="1">
                    <a:blip r:embed="rId43"/>
                    <a:srcRect l="30449" t="20127" r="30835" b="19494"/>
                    <a:stretch>
                      <a:fillRect/>
                    </a:stretch>
                  </pic:blipFill>
                  <pic:spPr bwMode="auto">
                    <a:xfrm>
                      <a:off x="0" y="0"/>
                      <a:ext cx="3541988" cy="3501215"/>
                    </a:xfrm>
                    <a:prstGeom prst="rect">
                      <a:avLst/>
                    </a:prstGeom>
                    <a:ln>
                      <a:noFill/>
                    </a:ln>
                    <a:extLst>
                      <a:ext uri="{53640926-AAD7-44D8-BBD7-CCE9431645EC}">
                        <a14:shadowObscured xmlns:a14="http://schemas.microsoft.com/office/drawing/2010/main"/>
                      </a:ext>
                    </a:extLst>
                  </pic:spPr>
                </pic:pic>
              </a:graphicData>
            </a:graphic>
          </wp:inline>
        </w:drawing>
      </w:r>
    </w:p>
    <w:p w14:paraId="4D4B8347" w14:textId="6EF5318C" w:rsidR="004E212E" w:rsidRDefault="004E212E" w:rsidP="004E212E">
      <w:pPr>
        <w:rPr>
          <w:b w:val="0"/>
          <w:i/>
          <w:iCs/>
          <w:lang w:eastAsia="en-PH"/>
        </w:rPr>
      </w:pPr>
      <w:r w:rsidRPr="004F6250">
        <w:rPr>
          <w:bCs/>
          <w:i/>
          <w:iCs/>
          <w:lang w:eastAsia="en-PH"/>
        </w:rPr>
        <w:t xml:space="preserve">Figure </w:t>
      </w:r>
      <w:r w:rsidR="0041002B">
        <w:rPr>
          <w:bCs/>
          <w:i/>
          <w:iCs/>
          <w:lang w:eastAsia="en-PH"/>
        </w:rPr>
        <w:t>24</w:t>
      </w:r>
      <w:r w:rsidRPr="004F6250">
        <w:rPr>
          <w:bCs/>
          <w:i/>
          <w:iCs/>
          <w:lang w:eastAsia="en-PH"/>
        </w:rPr>
        <w:t xml:space="preserve">: </w:t>
      </w:r>
      <w:r>
        <w:rPr>
          <w:b w:val="0"/>
          <w:i/>
          <w:iCs/>
          <w:lang w:eastAsia="en-PH"/>
        </w:rPr>
        <w:t>Admin Login Page</w:t>
      </w:r>
    </w:p>
    <w:p w14:paraId="2237C247" w14:textId="77777777" w:rsidR="0041002B" w:rsidRDefault="0041002B" w:rsidP="004E212E">
      <w:pPr>
        <w:rPr>
          <w:b w:val="0"/>
          <w:i/>
          <w:iCs/>
          <w:lang w:eastAsia="en-PH"/>
        </w:rPr>
      </w:pPr>
    </w:p>
    <w:p w14:paraId="06F579B7" w14:textId="3C2FEAB6" w:rsidR="004E212E" w:rsidRDefault="004E212E" w:rsidP="004E212E">
      <w:pPr>
        <w:rPr>
          <w:b w:val="0"/>
          <w:i/>
          <w:iCs/>
          <w:lang w:eastAsia="en-PH"/>
        </w:rPr>
      </w:pPr>
      <w:r w:rsidRPr="004E212E">
        <w:rPr>
          <w:b w:val="0"/>
          <w:i/>
          <w:iCs/>
          <w:noProof/>
          <w:lang w:eastAsia="en-PH"/>
        </w:rPr>
        <w:drawing>
          <wp:inline distT="0" distB="0" distL="0" distR="0" wp14:anchorId="154C2303" wp14:editId="2FCA1FAA">
            <wp:extent cx="5486400" cy="3926840"/>
            <wp:effectExtent l="0" t="0" r="0" b="0"/>
            <wp:docPr id="9249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8640" name=""/>
                    <pic:cNvPicPr/>
                  </pic:nvPicPr>
                  <pic:blipFill>
                    <a:blip r:embed="rId44"/>
                    <a:stretch>
                      <a:fillRect/>
                    </a:stretch>
                  </pic:blipFill>
                  <pic:spPr>
                    <a:xfrm>
                      <a:off x="0" y="0"/>
                      <a:ext cx="5486400" cy="3926840"/>
                    </a:xfrm>
                    <a:prstGeom prst="rect">
                      <a:avLst/>
                    </a:prstGeom>
                  </pic:spPr>
                </pic:pic>
              </a:graphicData>
            </a:graphic>
          </wp:inline>
        </w:drawing>
      </w:r>
    </w:p>
    <w:p w14:paraId="0733C60D" w14:textId="21BAA5CC" w:rsidR="004E212E" w:rsidRDefault="004E212E" w:rsidP="004E212E">
      <w:pPr>
        <w:rPr>
          <w:b w:val="0"/>
          <w:i/>
          <w:iCs/>
          <w:lang w:eastAsia="en-PH"/>
        </w:rPr>
      </w:pPr>
      <w:r w:rsidRPr="004F6250">
        <w:rPr>
          <w:bCs/>
          <w:i/>
          <w:iCs/>
          <w:lang w:eastAsia="en-PH"/>
        </w:rPr>
        <w:t xml:space="preserve">Figure </w:t>
      </w:r>
      <w:r w:rsidR="0041002B">
        <w:rPr>
          <w:bCs/>
          <w:i/>
          <w:iCs/>
          <w:lang w:eastAsia="en-PH"/>
        </w:rPr>
        <w:t>25</w:t>
      </w:r>
      <w:r w:rsidRPr="004F6250">
        <w:rPr>
          <w:bCs/>
          <w:i/>
          <w:iCs/>
          <w:lang w:eastAsia="en-PH"/>
        </w:rPr>
        <w:t xml:space="preserve">: </w:t>
      </w:r>
      <w:r>
        <w:rPr>
          <w:b w:val="0"/>
          <w:i/>
          <w:iCs/>
          <w:lang w:eastAsia="en-PH"/>
        </w:rPr>
        <w:t>Admin Dashboard</w:t>
      </w:r>
    </w:p>
    <w:p w14:paraId="147DE07E" w14:textId="77777777" w:rsidR="0041002B" w:rsidRDefault="004E212E" w:rsidP="0041002B">
      <w:pPr>
        <w:rPr>
          <w:bCs/>
          <w:i/>
          <w:iCs/>
          <w:lang w:eastAsia="en-PH"/>
        </w:rPr>
      </w:pPr>
      <w:r w:rsidRPr="004E212E">
        <w:rPr>
          <w:b w:val="0"/>
          <w:i/>
          <w:iCs/>
          <w:noProof/>
          <w:lang w:eastAsia="en-PH"/>
        </w:rPr>
        <w:lastRenderedPageBreak/>
        <w:drawing>
          <wp:inline distT="0" distB="0" distL="0" distR="0" wp14:anchorId="55C90FA6" wp14:editId="60F20D27">
            <wp:extent cx="4925085" cy="3521664"/>
            <wp:effectExtent l="0" t="0" r="0" b="3175"/>
            <wp:docPr id="119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1703" name=""/>
                    <pic:cNvPicPr/>
                  </pic:nvPicPr>
                  <pic:blipFill>
                    <a:blip r:embed="rId45"/>
                    <a:stretch>
                      <a:fillRect/>
                    </a:stretch>
                  </pic:blipFill>
                  <pic:spPr>
                    <a:xfrm>
                      <a:off x="0" y="0"/>
                      <a:ext cx="4932756" cy="3527149"/>
                    </a:xfrm>
                    <a:prstGeom prst="rect">
                      <a:avLst/>
                    </a:prstGeom>
                  </pic:spPr>
                </pic:pic>
              </a:graphicData>
            </a:graphic>
          </wp:inline>
        </w:drawing>
      </w:r>
    </w:p>
    <w:p w14:paraId="667BE917" w14:textId="77777777" w:rsidR="0041002B" w:rsidRDefault="004E212E" w:rsidP="0041002B">
      <w:pPr>
        <w:rPr>
          <w:b w:val="0"/>
          <w:i/>
          <w:iCs/>
          <w:lang w:eastAsia="en-PH"/>
        </w:rPr>
      </w:pPr>
      <w:r w:rsidRPr="004F6250">
        <w:rPr>
          <w:bCs/>
          <w:i/>
          <w:iCs/>
          <w:lang w:eastAsia="en-PH"/>
        </w:rPr>
        <w:t xml:space="preserve">Figure </w:t>
      </w:r>
      <w:r w:rsidR="0041002B">
        <w:rPr>
          <w:bCs/>
          <w:i/>
          <w:iCs/>
          <w:lang w:eastAsia="en-PH"/>
        </w:rPr>
        <w:t>26</w:t>
      </w:r>
      <w:r w:rsidRPr="004F6250">
        <w:rPr>
          <w:bCs/>
          <w:i/>
          <w:iCs/>
          <w:lang w:eastAsia="en-PH"/>
        </w:rPr>
        <w:t xml:space="preserve">: </w:t>
      </w:r>
      <w:r>
        <w:rPr>
          <w:b w:val="0"/>
          <w:i/>
          <w:iCs/>
          <w:lang w:eastAsia="en-PH"/>
        </w:rPr>
        <w:t>Admin Users Management</w:t>
      </w:r>
    </w:p>
    <w:p w14:paraId="257432E1" w14:textId="77777777" w:rsidR="0041002B" w:rsidRDefault="0041002B" w:rsidP="0041002B">
      <w:pPr>
        <w:rPr>
          <w:b w:val="0"/>
          <w:i/>
          <w:iCs/>
          <w:lang w:eastAsia="en-PH"/>
        </w:rPr>
      </w:pPr>
    </w:p>
    <w:p w14:paraId="5ED33ED1" w14:textId="452CE5E2" w:rsidR="0041002B" w:rsidRDefault="0041002B" w:rsidP="0041002B">
      <w:pPr>
        <w:rPr>
          <w:b w:val="0"/>
          <w:i/>
          <w:iCs/>
          <w:lang w:eastAsia="en-PH"/>
        </w:rPr>
      </w:pPr>
      <w:r w:rsidRPr="004E212E">
        <w:rPr>
          <w:b w:val="0"/>
          <w:i/>
          <w:iCs/>
          <w:noProof/>
          <w:lang w:eastAsia="en-PH"/>
        </w:rPr>
        <w:drawing>
          <wp:inline distT="0" distB="0" distL="0" distR="0" wp14:anchorId="7ACF3DBA" wp14:editId="0FE66AA3">
            <wp:extent cx="4949151" cy="3530852"/>
            <wp:effectExtent l="0" t="0" r="4445" b="0"/>
            <wp:docPr id="10108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7372" name=""/>
                    <pic:cNvPicPr/>
                  </pic:nvPicPr>
                  <pic:blipFill>
                    <a:blip r:embed="rId46"/>
                    <a:stretch>
                      <a:fillRect/>
                    </a:stretch>
                  </pic:blipFill>
                  <pic:spPr>
                    <a:xfrm>
                      <a:off x="0" y="0"/>
                      <a:ext cx="4949151" cy="3530852"/>
                    </a:xfrm>
                    <a:prstGeom prst="rect">
                      <a:avLst/>
                    </a:prstGeom>
                  </pic:spPr>
                </pic:pic>
              </a:graphicData>
            </a:graphic>
          </wp:inline>
        </w:drawing>
      </w:r>
    </w:p>
    <w:p w14:paraId="270563B1" w14:textId="0F79E660" w:rsidR="0041002B" w:rsidRDefault="0041002B" w:rsidP="0041002B">
      <w:pPr>
        <w:rPr>
          <w:b w:val="0"/>
          <w:i/>
          <w:iCs/>
          <w:lang w:eastAsia="en-PH"/>
        </w:rPr>
      </w:pPr>
      <w:r w:rsidRPr="004F6250">
        <w:rPr>
          <w:bCs/>
          <w:i/>
          <w:iCs/>
          <w:lang w:eastAsia="en-PH"/>
        </w:rPr>
        <w:t xml:space="preserve">Figure </w:t>
      </w:r>
      <w:r>
        <w:rPr>
          <w:bCs/>
          <w:i/>
          <w:iCs/>
          <w:lang w:eastAsia="en-PH"/>
        </w:rPr>
        <w:t>27</w:t>
      </w:r>
      <w:r w:rsidRPr="004F6250">
        <w:rPr>
          <w:bCs/>
          <w:i/>
          <w:iCs/>
          <w:lang w:eastAsia="en-PH"/>
        </w:rPr>
        <w:t xml:space="preserve">: </w:t>
      </w:r>
      <w:r>
        <w:rPr>
          <w:b w:val="0"/>
          <w:i/>
          <w:iCs/>
          <w:lang w:eastAsia="en-PH"/>
        </w:rPr>
        <w:t>Admin Document Management</w:t>
      </w:r>
    </w:p>
    <w:p w14:paraId="2518B527" w14:textId="270B10B6" w:rsidR="004E212E" w:rsidRDefault="004E212E" w:rsidP="0041002B">
      <w:pPr>
        <w:rPr>
          <w:b w:val="0"/>
          <w:i/>
          <w:iCs/>
          <w:lang w:eastAsia="en-PH"/>
        </w:rPr>
      </w:pPr>
      <w:r w:rsidRPr="004E212E">
        <w:rPr>
          <w:b w:val="0"/>
          <w:i/>
          <w:iCs/>
          <w:noProof/>
          <w:lang w:eastAsia="en-PH"/>
        </w:rPr>
        <w:lastRenderedPageBreak/>
        <w:drawing>
          <wp:inline distT="0" distB="0" distL="0" distR="0" wp14:anchorId="3E5773AD" wp14:editId="348E2AC9">
            <wp:extent cx="5151422" cy="3685890"/>
            <wp:effectExtent l="0" t="0" r="0" b="0"/>
            <wp:docPr id="10998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5471" name=""/>
                    <pic:cNvPicPr/>
                  </pic:nvPicPr>
                  <pic:blipFill>
                    <a:blip r:embed="rId47"/>
                    <a:stretch>
                      <a:fillRect/>
                    </a:stretch>
                  </pic:blipFill>
                  <pic:spPr>
                    <a:xfrm>
                      <a:off x="0" y="0"/>
                      <a:ext cx="5157336" cy="3690121"/>
                    </a:xfrm>
                    <a:prstGeom prst="rect">
                      <a:avLst/>
                    </a:prstGeom>
                  </pic:spPr>
                </pic:pic>
              </a:graphicData>
            </a:graphic>
          </wp:inline>
        </w:drawing>
      </w:r>
    </w:p>
    <w:p w14:paraId="0AD8E2B0" w14:textId="247F6307" w:rsidR="004E212E" w:rsidRDefault="004E212E" w:rsidP="004E212E">
      <w:pPr>
        <w:rPr>
          <w:b w:val="0"/>
          <w:i/>
          <w:iCs/>
          <w:lang w:eastAsia="en-PH"/>
        </w:rPr>
      </w:pPr>
      <w:r w:rsidRPr="004F6250">
        <w:rPr>
          <w:bCs/>
          <w:i/>
          <w:iCs/>
          <w:lang w:eastAsia="en-PH"/>
        </w:rPr>
        <w:t xml:space="preserve">Figure </w:t>
      </w:r>
      <w:r w:rsidR="0041002B">
        <w:rPr>
          <w:bCs/>
          <w:i/>
          <w:iCs/>
          <w:lang w:eastAsia="en-PH"/>
        </w:rPr>
        <w:t>28</w:t>
      </w:r>
      <w:r w:rsidRPr="004F6250">
        <w:rPr>
          <w:bCs/>
          <w:i/>
          <w:iCs/>
          <w:lang w:eastAsia="en-PH"/>
        </w:rPr>
        <w:t xml:space="preserve">: </w:t>
      </w:r>
      <w:r>
        <w:rPr>
          <w:b w:val="0"/>
          <w:i/>
          <w:iCs/>
          <w:lang w:eastAsia="en-PH"/>
        </w:rPr>
        <w:t>Admin Setting/Notification</w:t>
      </w:r>
    </w:p>
    <w:p w14:paraId="62182130" w14:textId="77777777" w:rsidR="0041002B" w:rsidRDefault="0041002B" w:rsidP="004E212E">
      <w:pPr>
        <w:rPr>
          <w:b w:val="0"/>
          <w:i/>
          <w:iCs/>
          <w:lang w:eastAsia="en-PH"/>
        </w:rPr>
      </w:pPr>
    </w:p>
    <w:p w14:paraId="05FE5F04" w14:textId="7795B45B" w:rsidR="004E212E" w:rsidRPr="004E212E" w:rsidRDefault="004E212E" w:rsidP="004E212E">
      <w:pPr>
        <w:rPr>
          <w:b w:val="0"/>
          <w:i/>
          <w:iCs/>
          <w:lang w:eastAsia="en-PH"/>
        </w:rPr>
      </w:pPr>
      <w:r w:rsidRPr="004E212E">
        <w:rPr>
          <w:b w:val="0"/>
          <w:i/>
          <w:iCs/>
          <w:noProof/>
          <w:lang w:eastAsia="en-PH"/>
        </w:rPr>
        <w:drawing>
          <wp:inline distT="0" distB="0" distL="0" distR="0" wp14:anchorId="04B95C84" wp14:editId="00581F75">
            <wp:extent cx="5160475" cy="3689381"/>
            <wp:effectExtent l="0" t="0" r="2540" b="6350"/>
            <wp:docPr id="13639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31116" name=""/>
                    <pic:cNvPicPr/>
                  </pic:nvPicPr>
                  <pic:blipFill>
                    <a:blip r:embed="rId48"/>
                    <a:stretch>
                      <a:fillRect/>
                    </a:stretch>
                  </pic:blipFill>
                  <pic:spPr>
                    <a:xfrm>
                      <a:off x="0" y="0"/>
                      <a:ext cx="5168022" cy="3694776"/>
                    </a:xfrm>
                    <a:prstGeom prst="rect">
                      <a:avLst/>
                    </a:prstGeom>
                  </pic:spPr>
                </pic:pic>
              </a:graphicData>
            </a:graphic>
          </wp:inline>
        </w:drawing>
      </w:r>
      <w:r w:rsidRPr="004F6250">
        <w:rPr>
          <w:bCs/>
          <w:i/>
          <w:iCs/>
          <w:lang w:eastAsia="en-PH"/>
        </w:rPr>
        <w:t xml:space="preserve">Figure </w:t>
      </w:r>
      <w:r w:rsidR="0041002B">
        <w:rPr>
          <w:bCs/>
          <w:i/>
          <w:iCs/>
          <w:lang w:eastAsia="en-PH"/>
        </w:rPr>
        <w:t>29</w:t>
      </w:r>
      <w:r w:rsidRPr="004F6250">
        <w:rPr>
          <w:bCs/>
          <w:i/>
          <w:iCs/>
          <w:lang w:eastAsia="en-PH"/>
        </w:rPr>
        <w:t xml:space="preserve">: </w:t>
      </w:r>
      <w:r>
        <w:rPr>
          <w:b w:val="0"/>
          <w:i/>
          <w:iCs/>
          <w:lang w:eastAsia="en-PH"/>
        </w:rPr>
        <w:t>Admins Security</w:t>
      </w:r>
    </w:p>
    <w:sectPr w:rsidR="004E212E" w:rsidRPr="004E212E" w:rsidSect="007E1EDB">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34E9" w14:textId="77777777" w:rsidR="00924585" w:rsidRDefault="00924585" w:rsidP="0023168E">
      <w:r>
        <w:separator/>
      </w:r>
    </w:p>
  </w:endnote>
  <w:endnote w:type="continuationSeparator" w:id="0">
    <w:p w14:paraId="493F4421" w14:textId="77777777" w:rsidR="00924585" w:rsidRDefault="00924585"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201412"/>
      <w:docPartObj>
        <w:docPartGallery w:val="Page Numbers (Bottom of Page)"/>
        <w:docPartUnique/>
      </w:docPartObj>
    </w:sdtPr>
    <w:sdtEndPr>
      <w:rPr>
        <w:noProof/>
      </w:rPr>
    </w:sdtEndPr>
    <w:sdtContent>
      <w:p w14:paraId="2F01E4F3" w14:textId="768EAD69" w:rsidR="005533EC" w:rsidRDefault="005533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3763E" w14:textId="77777777" w:rsidR="005533EC" w:rsidRDefault="005533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31DE" w14:textId="7E137B76" w:rsidR="003E0F44" w:rsidRDefault="003E0F44" w:rsidP="00D073E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01950"/>
      <w:docPartObj>
        <w:docPartGallery w:val="Page Numbers (Bottom of Page)"/>
        <w:docPartUnique/>
      </w:docPartObj>
    </w:sdtPr>
    <w:sdtEndPr>
      <w:rPr>
        <w:noProof/>
      </w:rPr>
    </w:sdtEndPr>
    <w:sdtContent>
      <w:p w14:paraId="75102256" w14:textId="503FFBB6" w:rsidR="00EB71CB" w:rsidRDefault="00EB71CB" w:rsidP="00EB71CB">
        <w:pPr>
          <w:pStyle w:val="Footer"/>
          <w:jc w:val="both"/>
        </w:pPr>
        <w:r>
          <w:rPr>
            <w:b w:val="0"/>
            <w:i/>
            <w:sz w:val="18"/>
          </w:rPr>
          <w:tab/>
        </w:r>
        <w:r>
          <w:rPr>
            <w:b w:val="0"/>
            <w:i/>
            <w:sz w:val="18"/>
          </w:rPr>
          <w:tab/>
        </w:r>
        <w:r>
          <w:rPr>
            <w:b w:val="0"/>
            <w:i/>
            <w:sz w:val="18"/>
          </w:rPr>
          <w:tab/>
        </w:r>
        <w:r>
          <w:rPr>
            <w:b w:val="0"/>
            <w:i/>
            <w:sz w:val="18"/>
          </w:rPr>
          <w:tab/>
        </w:r>
        <w:r>
          <w:t xml:space="preserve"> </w:t>
        </w:r>
        <w:r>
          <w:fldChar w:fldCharType="begin"/>
        </w:r>
        <w:r>
          <w:instrText xml:space="preserve"> PAGE   \* MERGEFORMAT </w:instrText>
        </w:r>
        <w:r>
          <w:fldChar w:fldCharType="separate"/>
        </w:r>
        <w:r>
          <w:rPr>
            <w:noProof/>
          </w:rPr>
          <w:t>2</w:t>
        </w:r>
        <w:r>
          <w:rPr>
            <w:noProof/>
          </w:rPr>
          <w:fldChar w:fldCharType="end"/>
        </w:r>
      </w:p>
    </w:sdtContent>
  </w:sdt>
  <w:p w14:paraId="7890C7B3" w14:textId="1981819D" w:rsidR="0000332C" w:rsidRPr="001F5EA3" w:rsidRDefault="00EE071B" w:rsidP="00EE071B">
    <w:pPr>
      <w:pStyle w:val="Footer"/>
      <w:tabs>
        <w:tab w:val="clear" w:pos="4680"/>
        <w:tab w:val="clear" w:pos="9360"/>
      </w:tabs>
      <w:jc w:val="both"/>
      <w:rPr>
        <w:b w:val="0"/>
        <w:sz w:val="18"/>
      </w:rPr>
    </w:pPr>
    <w:r>
      <w:rPr>
        <w:b w:val="0"/>
        <w:i/>
        <w:sz w:val="18"/>
      </w:rPr>
      <w:t>STI College Cubao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28B4B" w14:textId="77777777" w:rsidR="00924585" w:rsidRDefault="00924585" w:rsidP="0023168E">
      <w:r>
        <w:separator/>
      </w:r>
    </w:p>
  </w:footnote>
  <w:footnote w:type="continuationSeparator" w:id="0">
    <w:p w14:paraId="777A3628" w14:textId="77777777" w:rsidR="00924585" w:rsidRDefault="00924585"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882524"/>
      <w:docPartObj>
        <w:docPartGallery w:val="Page Numbers (Top of Page)"/>
        <w:docPartUnique/>
      </w:docPartObj>
    </w:sdtPr>
    <w:sdtEndPr>
      <w:rPr>
        <w:noProof/>
      </w:rPr>
    </w:sdtEndPr>
    <w:sdtContent>
      <w:p w14:paraId="03F5FFDA" w14:textId="0FC956A2" w:rsidR="00D073E1" w:rsidRDefault="00D073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68F02B" w14:textId="3117552B" w:rsidR="791CBE0F" w:rsidRDefault="791CBE0F" w:rsidP="791CBE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5D1D7E1D" w14:textId="77777777" w:rsidTr="791CBE0F">
      <w:trPr>
        <w:trHeight w:val="300"/>
      </w:trPr>
      <w:tc>
        <w:tcPr>
          <w:tcW w:w="2880" w:type="dxa"/>
        </w:tcPr>
        <w:p w14:paraId="620814BB" w14:textId="230C2D38" w:rsidR="791CBE0F" w:rsidRDefault="791CBE0F" w:rsidP="791CBE0F">
          <w:pPr>
            <w:pStyle w:val="Header"/>
            <w:ind w:left="-115"/>
            <w:jc w:val="left"/>
          </w:pPr>
        </w:p>
      </w:tc>
      <w:tc>
        <w:tcPr>
          <w:tcW w:w="2880" w:type="dxa"/>
        </w:tcPr>
        <w:p w14:paraId="557985A0" w14:textId="5ADA0E6C" w:rsidR="791CBE0F" w:rsidRDefault="791CBE0F" w:rsidP="791CBE0F">
          <w:pPr>
            <w:pStyle w:val="Header"/>
          </w:pPr>
        </w:p>
      </w:tc>
      <w:tc>
        <w:tcPr>
          <w:tcW w:w="2880" w:type="dxa"/>
        </w:tcPr>
        <w:p w14:paraId="5D4A58AB" w14:textId="7B2013E8" w:rsidR="791CBE0F" w:rsidRDefault="791CBE0F" w:rsidP="791CBE0F">
          <w:pPr>
            <w:pStyle w:val="Header"/>
            <w:ind w:right="-115"/>
            <w:jc w:val="right"/>
          </w:pPr>
        </w:p>
      </w:tc>
    </w:tr>
  </w:tbl>
  <w:p w14:paraId="1C9DF4DE" w14:textId="79C4EAD8" w:rsidR="791CBE0F" w:rsidRDefault="791CBE0F" w:rsidP="791CBE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E3215" w14:paraId="79A60E2A" w14:textId="77777777" w:rsidTr="188AD57F">
      <w:trPr>
        <w:trHeight w:val="300"/>
      </w:trPr>
      <w:tc>
        <w:tcPr>
          <w:tcW w:w="2880" w:type="dxa"/>
        </w:tcPr>
        <w:p w14:paraId="0EBD8353" w14:textId="77777777" w:rsidR="009E3215" w:rsidRDefault="009E3215" w:rsidP="188AD57F">
          <w:pPr>
            <w:pStyle w:val="Header"/>
            <w:ind w:left="-115"/>
            <w:jc w:val="left"/>
          </w:pPr>
        </w:p>
      </w:tc>
      <w:tc>
        <w:tcPr>
          <w:tcW w:w="2880" w:type="dxa"/>
        </w:tcPr>
        <w:p w14:paraId="1763C86B" w14:textId="77777777" w:rsidR="009E3215" w:rsidRDefault="009E3215" w:rsidP="188AD57F">
          <w:pPr>
            <w:pStyle w:val="Header"/>
          </w:pPr>
        </w:p>
      </w:tc>
      <w:tc>
        <w:tcPr>
          <w:tcW w:w="2880" w:type="dxa"/>
        </w:tcPr>
        <w:p w14:paraId="6A0C6C5D" w14:textId="77777777" w:rsidR="009E3215" w:rsidRDefault="009E3215" w:rsidP="188AD57F">
          <w:pPr>
            <w:pStyle w:val="Header"/>
            <w:ind w:right="-115"/>
            <w:jc w:val="right"/>
          </w:pPr>
        </w:p>
      </w:tc>
    </w:tr>
  </w:tbl>
  <w:p w14:paraId="727A4E0D" w14:textId="77777777" w:rsidR="009E3215" w:rsidRDefault="009E3215" w:rsidP="188AD5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9E3215" w14:paraId="304576AF" w14:textId="77777777" w:rsidTr="188AD57F">
      <w:trPr>
        <w:trHeight w:val="300"/>
      </w:trPr>
      <w:tc>
        <w:tcPr>
          <w:tcW w:w="2880" w:type="dxa"/>
        </w:tcPr>
        <w:p w14:paraId="05AC0EEB" w14:textId="77777777" w:rsidR="009E3215" w:rsidRDefault="009E3215" w:rsidP="188AD57F">
          <w:pPr>
            <w:pStyle w:val="Header"/>
            <w:ind w:left="-115"/>
            <w:jc w:val="left"/>
          </w:pPr>
        </w:p>
      </w:tc>
      <w:tc>
        <w:tcPr>
          <w:tcW w:w="2880" w:type="dxa"/>
        </w:tcPr>
        <w:p w14:paraId="34C50E43" w14:textId="77777777" w:rsidR="009E3215" w:rsidRDefault="009E3215" w:rsidP="188AD57F">
          <w:pPr>
            <w:pStyle w:val="Header"/>
          </w:pPr>
        </w:p>
      </w:tc>
      <w:tc>
        <w:tcPr>
          <w:tcW w:w="2880" w:type="dxa"/>
        </w:tcPr>
        <w:p w14:paraId="06C0DF5C" w14:textId="77777777" w:rsidR="009E3215" w:rsidRDefault="009E3215" w:rsidP="188AD57F">
          <w:pPr>
            <w:pStyle w:val="Header"/>
            <w:ind w:right="-115"/>
            <w:jc w:val="right"/>
          </w:pPr>
        </w:p>
      </w:tc>
    </w:tr>
  </w:tbl>
  <w:p w14:paraId="73E6DC21" w14:textId="77777777" w:rsidR="009E3215" w:rsidRDefault="009E3215" w:rsidP="188AD5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46073AF3" w14:textId="77777777" w:rsidTr="791CBE0F">
      <w:trPr>
        <w:trHeight w:val="300"/>
      </w:trPr>
      <w:tc>
        <w:tcPr>
          <w:tcW w:w="2880" w:type="dxa"/>
        </w:tcPr>
        <w:p w14:paraId="631001BA" w14:textId="2A3A661F" w:rsidR="791CBE0F" w:rsidRDefault="791CBE0F" w:rsidP="791CBE0F">
          <w:pPr>
            <w:pStyle w:val="Header"/>
            <w:ind w:left="-115"/>
            <w:jc w:val="left"/>
          </w:pPr>
        </w:p>
      </w:tc>
      <w:tc>
        <w:tcPr>
          <w:tcW w:w="2880" w:type="dxa"/>
        </w:tcPr>
        <w:p w14:paraId="4363792A" w14:textId="4EEE02E4" w:rsidR="791CBE0F" w:rsidRDefault="791CBE0F" w:rsidP="791CBE0F">
          <w:pPr>
            <w:pStyle w:val="Header"/>
          </w:pPr>
        </w:p>
      </w:tc>
      <w:tc>
        <w:tcPr>
          <w:tcW w:w="2880" w:type="dxa"/>
        </w:tcPr>
        <w:p w14:paraId="54E3D41A" w14:textId="26BE57CB" w:rsidR="791CBE0F" w:rsidRDefault="791CBE0F" w:rsidP="791CBE0F">
          <w:pPr>
            <w:pStyle w:val="Header"/>
            <w:ind w:right="-115"/>
            <w:jc w:val="right"/>
          </w:pPr>
        </w:p>
      </w:tc>
    </w:tr>
  </w:tbl>
  <w:p w14:paraId="0692CB62" w14:textId="2C355075" w:rsidR="791CBE0F" w:rsidRDefault="791CBE0F" w:rsidP="791CBE0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91CBE0F" w14:paraId="5283111A" w14:textId="77777777" w:rsidTr="791CBE0F">
      <w:trPr>
        <w:trHeight w:val="300"/>
      </w:trPr>
      <w:tc>
        <w:tcPr>
          <w:tcW w:w="2880" w:type="dxa"/>
        </w:tcPr>
        <w:p w14:paraId="4F2A4D55" w14:textId="55E0E390" w:rsidR="791CBE0F" w:rsidRDefault="791CBE0F" w:rsidP="791CBE0F">
          <w:pPr>
            <w:pStyle w:val="Header"/>
            <w:ind w:left="-115"/>
            <w:jc w:val="left"/>
          </w:pPr>
        </w:p>
      </w:tc>
      <w:tc>
        <w:tcPr>
          <w:tcW w:w="2880" w:type="dxa"/>
        </w:tcPr>
        <w:p w14:paraId="136C43ED" w14:textId="546847F0" w:rsidR="791CBE0F" w:rsidRDefault="791CBE0F" w:rsidP="791CBE0F">
          <w:pPr>
            <w:pStyle w:val="Header"/>
          </w:pPr>
        </w:p>
      </w:tc>
      <w:tc>
        <w:tcPr>
          <w:tcW w:w="2880" w:type="dxa"/>
        </w:tcPr>
        <w:p w14:paraId="44637DF0" w14:textId="007C4B59" w:rsidR="791CBE0F" w:rsidRDefault="791CBE0F" w:rsidP="791CBE0F">
          <w:pPr>
            <w:pStyle w:val="Header"/>
            <w:ind w:right="-115"/>
            <w:jc w:val="right"/>
          </w:pPr>
        </w:p>
      </w:tc>
    </w:tr>
  </w:tbl>
  <w:p w14:paraId="25C1035A" w14:textId="37931F36" w:rsidR="791CBE0F" w:rsidRDefault="791CBE0F" w:rsidP="791CBE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D8"/>
    <w:multiLevelType w:val="hybridMultilevel"/>
    <w:tmpl w:val="2E40D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AE57FF6"/>
    <w:multiLevelType w:val="hybridMultilevel"/>
    <w:tmpl w:val="A8988132"/>
    <w:lvl w:ilvl="0" w:tplc="C7C09D92">
      <w:start w:val="1"/>
      <w:numFmt w:val="bullet"/>
      <w:lvlText w:val=""/>
      <w:lvlJc w:val="left"/>
      <w:pPr>
        <w:ind w:left="1080" w:hanging="360"/>
      </w:pPr>
      <w:rPr>
        <w:rFonts w:ascii="Symbol" w:hAnsi="Symbol" w:hint="default"/>
      </w:rPr>
    </w:lvl>
    <w:lvl w:ilvl="1" w:tplc="5F1AC6B4">
      <w:start w:val="1"/>
      <w:numFmt w:val="bullet"/>
      <w:lvlText w:val="o"/>
      <w:lvlJc w:val="left"/>
      <w:pPr>
        <w:ind w:left="1800" w:hanging="360"/>
      </w:pPr>
      <w:rPr>
        <w:rFonts w:ascii="Courier New" w:hAnsi="Courier New" w:hint="default"/>
      </w:rPr>
    </w:lvl>
    <w:lvl w:ilvl="2" w:tplc="638C7834">
      <w:start w:val="1"/>
      <w:numFmt w:val="bullet"/>
      <w:lvlText w:val=""/>
      <w:lvlJc w:val="left"/>
      <w:pPr>
        <w:ind w:left="2520" w:hanging="360"/>
      </w:pPr>
      <w:rPr>
        <w:rFonts w:ascii="Wingdings" w:hAnsi="Wingdings" w:hint="default"/>
      </w:rPr>
    </w:lvl>
    <w:lvl w:ilvl="3" w:tplc="C3C61EE0">
      <w:start w:val="1"/>
      <w:numFmt w:val="bullet"/>
      <w:lvlText w:val=""/>
      <w:lvlJc w:val="left"/>
      <w:pPr>
        <w:ind w:left="3240" w:hanging="360"/>
      </w:pPr>
      <w:rPr>
        <w:rFonts w:ascii="Symbol" w:hAnsi="Symbol" w:hint="default"/>
      </w:rPr>
    </w:lvl>
    <w:lvl w:ilvl="4" w:tplc="C24C6F58">
      <w:start w:val="1"/>
      <w:numFmt w:val="bullet"/>
      <w:lvlText w:val="o"/>
      <w:lvlJc w:val="left"/>
      <w:pPr>
        <w:ind w:left="3960" w:hanging="360"/>
      </w:pPr>
      <w:rPr>
        <w:rFonts w:ascii="Courier New" w:hAnsi="Courier New" w:hint="default"/>
      </w:rPr>
    </w:lvl>
    <w:lvl w:ilvl="5" w:tplc="07A0E33C">
      <w:start w:val="1"/>
      <w:numFmt w:val="bullet"/>
      <w:lvlText w:val=""/>
      <w:lvlJc w:val="left"/>
      <w:pPr>
        <w:ind w:left="4680" w:hanging="360"/>
      </w:pPr>
      <w:rPr>
        <w:rFonts w:ascii="Wingdings" w:hAnsi="Wingdings" w:hint="default"/>
      </w:rPr>
    </w:lvl>
    <w:lvl w:ilvl="6" w:tplc="37480F0A">
      <w:start w:val="1"/>
      <w:numFmt w:val="bullet"/>
      <w:lvlText w:val=""/>
      <w:lvlJc w:val="left"/>
      <w:pPr>
        <w:ind w:left="5400" w:hanging="360"/>
      </w:pPr>
      <w:rPr>
        <w:rFonts w:ascii="Symbol" w:hAnsi="Symbol" w:hint="default"/>
      </w:rPr>
    </w:lvl>
    <w:lvl w:ilvl="7" w:tplc="4FBA0366">
      <w:start w:val="1"/>
      <w:numFmt w:val="bullet"/>
      <w:lvlText w:val="o"/>
      <w:lvlJc w:val="left"/>
      <w:pPr>
        <w:ind w:left="6120" w:hanging="360"/>
      </w:pPr>
      <w:rPr>
        <w:rFonts w:ascii="Courier New" w:hAnsi="Courier New" w:hint="default"/>
      </w:rPr>
    </w:lvl>
    <w:lvl w:ilvl="8" w:tplc="CDB4F988">
      <w:start w:val="1"/>
      <w:numFmt w:val="bullet"/>
      <w:lvlText w:val=""/>
      <w:lvlJc w:val="left"/>
      <w:pPr>
        <w:ind w:left="6840" w:hanging="360"/>
      </w:pPr>
      <w:rPr>
        <w:rFonts w:ascii="Wingdings" w:hAnsi="Wingdings" w:hint="default"/>
      </w:rPr>
    </w:lvl>
  </w:abstractNum>
  <w:abstractNum w:abstractNumId="2" w15:restartNumberingAfterBreak="0">
    <w:nsid w:val="0DDF4AC2"/>
    <w:multiLevelType w:val="hybridMultilevel"/>
    <w:tmpl w:val="E06AD25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E8255AD"/>
    <w:multiLevelType w:val="hybridMultilevel"/>
    <w:tmpl w:val="2E5833A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29A42C4"/>
    <w:multiLevelType w:val="multilevel"/>
    <w:tmpl w:val="34F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062EF"/>
    <w:multiLevelType w:val="hybridMultilevel"/>
    <w:tmpl w:val="571E798A"/>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FAE0FE5"/>
    <w:multiLevelType w:val="hybridMultilevel"/>
    <w:tmpl w:val="0E6CB58A"/>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202D07FC"/>
    <w:multiLevelType w:val="hybridMultilevel"/>
    <w:tmpl w:val="9F287122"/>
    <w:lvl w:ilvl="0" w:tplc="82D0F5AA">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11718DE"/>
    <w:multiLevelType w:val="hybridMultilevel"/>
    <w:tmpl w:val="86562804"/>
    <w:lvl w:ilvl="0" w:tplc="78B2D94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4E774FF"/>
    <w:multiLevelType w:val="hybridMultilevel"/>
    <w:tmpl w:val="71C61A6A"/>
    <w:lvl w:ilvl="0" w:tplc="28C68EF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5044DF1"/>
    <w:multiLevelType w:val="multilevel"/>
    <w:tmpl w:val="AC5C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A913DAB"/>
    <w:multiLevelType w:val="hybridMultilevel"/>
    <w:tmpl w:val="282C8B9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C4D363C"/>
    <w:multiLevelType w:val="hybridMultilevel"/>
    <w:tmpl w:val="9B1C257C"/>
    <w:lvl w:ilvl="0" w:tplc="DA28F0E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6" w15:restartNumberingAfterBreak="0">
    <w:nsid w:val="2D9B4E66"/>
    <w:multiLevelType w:val="hybridMultilevel"/>
    <w:tmpl w:val="5746752A"/>
    <w:lvl w:ilvl="0" w:tplc="C256019C">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271F7D"/>
    <w:multiLevelType w:val="multilevel"/>
    <w:tmpl w:val="56E6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D1FAB"/>
    <w:multiLevelType w:val="hybridMultilevel"/>
    <w:tmpl w:val="14B23DB6"/>
    <w:lvl w:ilvl="0" w:tplc="28C68EF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C56E7D"/>
    <w:multiLevelType w:val="hybridMultilevel"/>
    <w:tmpl w:val="1A0C8A9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E6E3EB7"/>
    <w:multiLevelType w:val="hybridMultilevel"/>
    <w:tmpl w:val="3918BB98"/>
    <w:lvl w:ilvl="0" w:tplc="28C68EF8">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F073463"/>
    <w:multiLevelType w:val="hybridMultilevel"/>
    <w:tmpl w:val="EA08FA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63400B7"/>
    <w:multiLevelType w:val="hybridMultilevel"/>
    <w:tmpl w:val="D16CAD5A"/>
    <w:lvl w:ilvl="0" w:tplc="72F6A5A4">
      <w:start w:val="5"/>
      <w:numFmt w:val="bullet"/>
      <w:lvlText w:val="-"/>
      <w:lvlJc w:val="left"/>
      <w:pPr>
        <w:ind w:left="1080" w:hanging="360"/>
      </w:pPr>
      <w:rPr>
        <w:rFonts w:ascii="Times New Roman" w:eastAsia="Times New Roman" w:hAnsi="Times New Roman" w:cs="Times New Roman"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4" w15:restartNumberingAfterBreak="0">
    <w:nsid w:val="49DF3D18"/>
    <w:multiLevelType w:val="hybridMultilevel"/>
    <w:tmpl w:val="21065B6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EFC6C1E"/>
    <w:multiLevelType w:val="hybridMultilevel"/>
    <w:tmpl w:val="3320D564"/>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620F1258"/>
    <w:multiLevelType w:val="hybridMultilevel"/>
    <w:tmpl w:val="BD3059A2"/>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7" w15:restartNumberingAfterBreak="0">
    <w:nsid w:val="67AA2BD4"/>
    <w:multiLevelType w:val="hybridMultilevel"/>
    <w:tmpl w:val="4A4A4E5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8" w15:restartNumberingAfterBreak="0">
    <w:nsid w:val="685C5CB8"/>
    <w:multiLevelType w:val="hybridMultilevel"/>
    <w:tmpl w:val="AC48C01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B6BA8"/>
    <w:multiLevelType w:val="hybridMultilevel"/>
    <w:tmpl w:val="BBDEDF90"/>
    <w:lvl w:ilvl="0" w:tplc="28C68EF8">
      <w:numFmt w:val="bullet"/>
      <w:lvlText w:val="•"/>
      <w:lvlJc w:val="left"/>
      <w:pPr>
        <w:ind w:left="1440" w:hanging="360"/>
      </w:pPr>
      <w:rPr>
        <w:rFonts w:ascii="Times New Roman" w:eastAsiaTheme="minorHAnsi"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0" w15:restartNumberingAfterBreak="0">
    <w:nsid w:val="6F72273E"/>
    <w:multiLevelType w:val="hybridMultilevel"/>
    <w:tmpl w:val="3CAE30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05318649">
    <w:abstractNumId w:val="6"/>
  </w:num>
  <w:num w:numId="2" w16cid:durableId="252399824">
    <w:abstractNumId w:val="15"/>
  </w:num>
  <w:num w:numId="3" w16cid:durableId="16583396">
    <w:abstractNumId w:val="12"/>
  </w:num>
  <w:num w:numId="4" w16cid:durableId="1272737892">
    <w:abstractNumId w:val="27"/>
  </w:num>
  <w:num w:numId="5" w16cid:durableId="1218977273">
    <w:abstractNumId w:val="17"/>
  </w:num>
  <w:num w:numId="6" w16cid:durableId="1333945159">
    <w:abstractNumId w:val="31"/>
  </w:num>
  <w:num w:numId="7" w16cid:durableId="273706782">
    <w:abstractNumId w:val="14"/>
  </w:num>
  <w:num w:numId="8" w16cid:durableId="1341543837">
    <w:abstractNumId w:val="22"/>
  </w:num>
  <w:num w:numId="9" w16cid:durableId="1642811287">
    <w:abstractNumId w:val="0"/>
  </w:num>
  <w:num w:numId="10" w16cid:durableId="1711758493">
    <w:abstractNumId w:val="13"/>
  </w:num>
  <w:num w:numId="11" w16cid:durableId="1883901206">
    <w:abstractNumId w:val="23"/>
  </w:num>
  <w:num w:numId="12" w16cid:durableId="930971365">
    <w:abstractNumId w:val="30"/>
  </w:num>
  <w:num w:numId="13" w16cid:durableId="543710248">
    <w:abstractNumId w:val="1"/>
  </w:num>
  <w:num w:numId="14" w16cid:durableId="1992827789">
    <w:abstractNumId w:val="4"/>
  </w:num>
  <w:num w:numId="15" w16cid:durableId="429619846">
    <w:abstractNumId w:val="18"/>
  </w:num>
  <w:num w:numId="16" w16cid:durableId="807819929">
    <w:abstractNumId w:val="11"/>
  </w:num>
  <w:num w:numId="17" w16cid:durableId="775293129">
    <w:abstractNumId w:val="16"/>
  </w:num>
  <w:num w:numId="18" w16cid:durableId="2002465108">
    <w:abstractNumId w:val="21"/>
  </w:num>
  <w:num w:numId="19" w16cid:durableId="1094202435">
    <w:abstractNumId w:val="10"/>
  </w:num>
  <w:num w:numId="20" w16cid:durableId="1921214971">
    <w:abstractNumId w:val="9"/>
  </w:num>
  <w:num w:numId="21" w16cid:durableId="6830682">
    <w:abstractNumId w:val="20"/>
  </w:num>
  <w:num w:numId="22" w16cid:durableId="767887411">
    <w:abstractNumId w:val="24"/>
  </w:num>
  <w:num w:numId="23" w16cid:durableId="348870335">
    <w:abstractNumId w:val="8"/>
  </w:num>
  <w:num w:numId="24" w16cid:durableId="1433936419">
    <w:abstractNumId w:val="26"/>
  </w:num>
  <w:num w:numId="25" w16cid:durableId="766385643">
    <w:abstractNumId w:val="28"/>
  </w:num>
  <w:num w:numId="26" w16cid:durableId="558398919">
    <w:abstractNumId w:val="5"/>
  </w:num>
  <w:num w:numId="27" w16cid:durableId="488904501">
    <w:abstractNumId w:val="19"/>
  </w:num>
  <w:num w:numId="28" w16cid:durableId="1588418989">
    <w:abstractNumId w:val="2"/>
  </w:num>
  <w:num w:numId="29" w16cid:durableId="1122920967">
    <w:abstractNumId w:val="25"/>
  </w:num>
  <w:num w:numId="30" w16cid:durableId="839351193">
    <w:abstractNumId w:val="29"/>
  </w:num>
  <w:num w:numId="31" w16cid:durableId="832994212">
    <w:abstractNumId w:val="7"/>
  </w:num>
  <w:num w:numId="32" w16cid:durableId="85153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0NzUzMjA0MTc0MTFV0lEKTi0uzszPAykwNK0FAElqfdwtAAAA"/>
  </w:docVars>
  <w:rsids>
    <w:rsidRoot w:val="00CF2A37"/>
    <w:rsid w:val="0000156E"/>
    <w:rsid w:val="0000332C"/>
    <w:rsid w:val="000058CF"/>
    <w:rsid w:val="00016E1F"/>
    <w:rsid w:val="000328BF"/>
    <w:rsid w:val="000418AB"/>
    <w:rsid w:val="00056723"/>
    <w:rsid w:val="00064F4B"/>
    <w:rsid w:val="00072279"/>
    <w:rsid w:val="00084A22"/>
    <w:rsid w:val="000872F8"/>
    <w:rsid w:val="000A1CBB"/>
    <w:rsid w:val="000A4F6C"/>
    <w:rsid w:val="000A7816"/>
    <w:rsid w:val="000B5C6D"/>
    <w:rsid w:val="000C4D0C"/>
    <w:rsid w:val="000D04AD"/>
    <w:rsid w:val="000D0561"/>
    <w:rsid w:val="000D3D84"/>
    <w:rsid w:val="000E08D4"/>
    <w:rsid w:val="000E3455"/>
    <w:rsid w:val="000F0096"/>
    <w:rsid w:val="00130EF9"/>
    <w:rsid w:val="001405FC"/>
    <w:rsid w:val="00140E36"/>
    <w:rsid w:val="001472BD"/>
    <w:rsid w:val="00181A54"/>
    <w:rsid w:val="00183B88"/>
    <w:rsid w:val="00184D66"/>
    <w:rsid w:val="001964E1"/>
    <w:rsid w:val="00196CBD"/>
    <w:rsid w:val="001A1CE0"/>
    <w:rsid w:val="001A543C"/>
    <w:rsid w:val="001A5C59"/>
    <w:rsid w:val="001A774A"/>
    <w:rsid w:val="001F385A"/>
    <w:rsid w:val="001F4388"/>
    <w:rsid w:val="001F5EA3"/>
    <w:rsid w:val="002017EA"/>
    <w:rsid w:val="0023168E"/>
    <w:rsid w:val="0024638A"/>
    <w:rsid w:val="002903A2"/>
    <w:rsid w:val="00294F5B"/>
    <w:rsid w:val="002B483E"/>
    <w:rsid w:val="002B7F8A"/>
    <w:rsid w:val="002C7874"/>
    <w:rsid w:val="002C7EEF"/>
    <w:rsid w:val="002F202A"/>
    <w:rsid w:val="00313A0C"/>
    <w:rsid w:val="00330AB4"/>
    <w:rsid w:val="00334F23"/>
    <w:rsid w:val="00340D83"/>
    <w:rsid w:val="00345573"/>
    <w:rsid w:val="00357864"/>
    <w:rsid w:val="00377C63"/>
    <w:rsid w:val="00385133"/>
    <w:rsid w:val="00390D06"/>
    <w:rsid w:val="003E034C"/>
    <w:rsid w:val="003E0F44"/>
    <w:rsid w:val="003F0EFC"/>
    <w:rsid w:val="003F3F3F"/>
    <w:rsid w:val="0040482B"/>
    <w:rsid w:val="0040588B"/>
    <w:rsid w:val="00407C75"/>
    <w:rsid w:val="0041002B"/>
    <w:rsid w:val="00412F34"/>
    <w:rsid w:val="0042027A"/>
    <w:rsid w:val="0042743E"/>
    <w:rsid w:val="0043087C"/>
    <w:rsid w:val="0043710C"/>
    <w:rsid w:val="004378B6"/>
    <w:rsid w:val="0044017F"/>
    <w:rsid w:val="00446FAB"/>
    <w:rsid w:val="00467E35"/>
    <w:rsid w:val="00485B59"/>
    <w:rsid w:val="00495FE1"/>
    <w:rsid w:val="0049725C"/>
    <w:rsid w:val="004A7BC0"/>
    <w:rsid w:val="004D3CFF"/>
    <w:rsid w:val="004D4567"/>
    <w:rsid w:val="004D5940"/>
    <w:rsid w:val="004E212E"/>
    <w:rsid w:val="004F6250"/>
    <w:rsid w:val="005046DF"/>
    <w:rsid w:val="00504F7C"/>
    <w:rsid w:val="0051051C"/>
    <w:rsid w:val="0053388F"/>
    <w:rsid w:val="005443EA"/>
    <w:rsid w:val="005533EC"/>
    <w:rsid w:val="00574A8F"/>
    <w:rsid w:val="00575BCF"/>
    <w:rsid w:val="0059202C"/>
    <w:rsid w:val="005939EA"/>
    <w:rsid w:val="00596FBA"/>
    <w:rsid w:val="005A0932"/>
    <w:rsid w:val="005A3E2B"/>
    <w:rsid w:val="005B2930"/>
    <w:rsid w:val="005B4054"/>
    <w:rsid w:val="005D2F9D"/>
    <w:rsid w:val="005D323C"/>
    <w:rsid w:val="005D62DC"/>
    <w:rsid w:val="005F5CB1"/>
    <w:rsid w:val="006023F6"/>
    <w:rsid w:val="00621A18"/>
    <w:rsid w:val="00626457"/>
    <w:rsid w:val="0063433B"/>
    <w:rsid w:val="006552C7"/>
    <w:rsid w:val="006727AD"/>
    <w:rsid w:val="006759FC"/>
    <w:rsid w:val="00682726"/>
    <w:rsid w:val="006B0074"/>
    <w:rsid w:val="006B77AC"/>
    <w:rsid w:val="006C2E28"/>
    <w:rsid w:val="006F2FFB"/>
    <w:rsid w:val="006F4EDE"/>
    <w:rsid w:val="0071082F"/>
    <w:rsid w:val="00722F5B"/>
    <w:rsid w:val="007351D0"/>
    <w:rsid w:val="00745DFF"/>
    <w:rsid w:val="00762A80"/>
    <w:rsid w:val="00763810"/>
    <w:rsid w:val="007843D7"/>
    <w:rsid w:val="00792890"/>
    <w:rsid w:val="007A481D"/>
    <w:rsid w:val="007B07A6"/>
    <w:rsid w:val="007B6B4E"/>
    <w:rsid w:val="007C21ED"/>
    <w:rsid w:val="007E07D8"/>
    <w:rsid w:val="007E102F"/>
    <w:rsid w:val="007E1E98"/>
    <w:rsid w:val="007E1EDB"/>
    <w:rsid w:val="007E4144"/>
    <w:rsid w:val="007F0D5E"/>
    <w:rsid w:val="007F7C56"/>
    <w:rsid w:val="008206E6"/>
    <w:rsid w:val="008436EB"/>
    <w:rsid w:val="00853D3E"/>
    <w:rsid w:val="008544D2"/>
    <w:rsid w:val="008632BA"/>
    <w:rsid w:val="008705AB"/>
    <w:rsid w:val="00882EB6"/>
    <w:rsid w:val="008868CC"/>
    <w:rsid w:val="008930CA"/>
    <w:rsid w:val="00894C4C"/>
    <w:rsid w:val="008A76F1"/>
    <w:rsid w:val="008B0773"/>
    <w:rsid w:val="008B1514"/>
    <w:rsid w:val="008C3E70"/>
    <w:rsid w:val="008E1516"/>
    <w:rsid w:val="009029F6"/>
    <w:rsid w:val="00916475"/>
    <w:rsid w:val="00916614"/>
    <w:rsid w:val="00924585"/>
    <w:rsid w:val="00927B7C"/>
    <w:rsid w:val="00936150"/>
    <w:rsid w:val="00955DFA"/>
    <w:rsid w:val="009777A6"/>
    <w:rsid w:val="009E3215"/>
    <w:rsid w:val="009E3CF0"/>
    <w:rsid w:val="009E5A9D"/>
    <w:rsid w:val="009F1EB1"/>
    <w:rsid w:val="00A01D04"/>
    <w:rsid w:val="00A01D63"/>
    <w:rsid w:val="00A0613B"/>
    <w:rsid w:val="00A06ACA"/>
    <w:rsid w:val="00A14637"/>
    <w:rsid w:val="00A421E0"/>
    <w:rsid w:val="00A45E1D"/>
    <w:rsid w:val="00A46546"/>
    <w:rsid w:val="00A557A2"/>
    <w:rsid w:val="00A65ECF"/>
    <w:rsid w:val="00A76C3B"/>
    <w:rsid w:val="00A87342"/>
    <w:rsid w:val="00A92B83"/>
    <w:rsid w:val="00A93C28"/>
    <w:rsid w:val="00A94AF5"/>
    <w:rsid w:val="00AA03A9"/>
    <w:rsid w:val="00AA4AB2"/>
    <w:rsid w:val="00AA6AB7"/>
    <w:rsid w:val="00AC2239"/>
    <w:rsid w:val="00AF0FDF"/>
    <w:rsid w:val="00AF455E"/>
    <w:rsid w:val="00AF5DD6"/>
    <w:rsid w:val="00B035E3"/>
    <w:rsid w:val="00B041AD"/>
    <w:rsid w:val="00B07A1A"/>
    <w:rsid w:val="00B26683"/>
    <w:rsid w:val="00B32AD1"/>
    <w:rsid w:val="00B54E33"/>
    <w:rsid w:val="00B6365B"/>
    <w:rsid w:val="00BA40ED"/>
    <w:rsid w:val="00BB0B70"/>
    <w:rsid w:val="00BC2E37"/>
    <w:rsid w:val="00BC2E99"/>
    <w:rsid w:val="00BC2FE8"/>
    <w:rsid w:val="00BC6577"/>
    <w:rsid w:val="00BD1EC1"/>
    <w:rsid w:val="00BD25A1"/>
    <w:rsid w:val="00BE6F4F"/>
    <w:rsid w:val="00C12872"/>
    <w:rsid w:val="00C4275F"/>
    <w:rsid w:val="00C42ED0"/>
    <w:rsid w:val="00C473B7"/>
    <w:rsid w:val="00C71116"/>
    <w:rsid w:val="00C770D1"/>
    <w:rsid w:val="00C81C22"/>
    <w:rsid w:val="00C87499"/>
    <w:rsid w:val="00CA247D"/>
    <w:rsid w:val="00CA4F59"/>
    <w:rsid w:val="00CD5198"/>
    <w:rsid w:val="00CE20D1"/>
    <w:rsid w:val="00CE22F3"/>
    <w:rsid w:val="00CF2A37"/>
    <w:rsid w:val="00D073E1"/>
    <w:rsid w:val="00D11178"/>
    <w:rsid w:val="00D17568"/>
    <w:rsid w:val="00D27383"/>
    <w:rsid w:val="00D31D7B"/>
    <w:rsid w:val="00D32F34"/>
    <w:rsid w:val="00D338B2"/>
    <w:rsid w:val="00D35F12"/>
    <w:rsid w:val="00D65B1A"/>
    <w:rsid w:val="00D74114"/>
    <w:rsid w:val="00D94B05"/>
    <w:rsid w:val="00DA1C6C"/>
    <w:rsid w:val="00DA5971"/>
    <w:rsid w:val="00E04577"/>
    <w:rsid w:val="00E06BC0"/>
    <w:rsid w:val="00E12419"/>
    <w:rsid w:val="00E13D5E"/>
    <w:rsid w:val="00E15068"/>
    <w:rsid w:val="00E24A12"/>
    <w:rsid w:val="00E257EA"/>
    <w:rsid w:val="00E53F6F"/>
    <w:rsid w:val="00E566BF"/>
    <w:rsid w:val="00E73880"/>
    <w:rsid w:val="00E83500"/>
    <w:rsid w:val="00EA6FD4"/>
    <w:rsid w:val="00EB0AB2"/>
    <w:rsid w:val="00EB71CB"/>
    <w:rsid w:val="00EC2A7E"/>
    <w:rsid w:val="00EE071B"/>
    <w:rsid w:val="00EE57AA"/>
    <w:rsid w:val="00EF3471"/>
    <w:rsid w:val="00EF6528"/>
    <w:rsid w:val="00F12EB7"/>
    <w:rsid w:val="00F24220"/>
    <w:rsid w:val="00F24241"/>
    <w:rsid w:val="00F24CF8"/>
    <w:rsid w:val="00F31FF6"/>
    <w:rsid w:val="00F34FC8"/>
    <w:rsid w:val="00F479B9"/>
    <w:rsid w:val="00F544E4"/>
    <w:rsid w:val="00F60E3A"/>
    <w:rsid w:val="00F6383A"/>
    <w:rsid w:val="00F66E94"/>
    <w:rsid w:val="00F82F22"/>
    <w:rsid w:val="00F8491B"/>
    <w:rsid w:val="00F91F57"/>
    <w:rsid w:val="00F9464D"/>
    <w:rsid w:val="00FA69C0"/>
    <w:rsid w:val="00FA6DB0"/>
    <w:rsid w:val="00FA78F2"/>
    <w:rsid w:val="00FC219E"/>
    <w:rsid w:val="00FD2CE7"/>
    <w:rsid w:val="00FD47ED"/>
    <w:rsid w:val="00FD4B88"/>
    <w:rsid w:val="00FF02B4"/>
    <w:rsid w:val="00FF1FD9"/>
    <w:rsid w:val="00FF3511"/>
    <w:rsid w:val="00FF56FB"/>
    <w:rsid w:val="00FF5A84"/>
    <w:rsid w:val="00FF7701"/>
    <w:rsid w:val="021333D0"/>
    <w:rsid w:val="030BEFF9"/>
    <w:rsid w:val="075E39C1"/>
    <w:rsid w:val="09EFDA9C"/>
    <w:rsid w:val="0C4EA0AF"/>
    <w:rsid w:val="0E10F5DE"/>
    <w:rsid w:val="170C01D5"/>
    <w:rsid w:val="17393955"/>
    <w:rsid w:val="19F0E2C4"/>
    <w:rsid w:val="1BA9E54E"/>
    <w:rsid w:val="21C51CCF"/>
    <w:rsid w:val="22D6EFDC"/>
    <w:rsid w:val="2439B08B"/>
    <w:rsid w:val="24EC7C8B"/>
    <w:rsid w:val="2867209D"/>
    <w:rsid w:val="28F5CDC6"/>
    <w:rsid w:val="2A37E04F"/>
    <w:rsid w:val="2E6DC336"/>
    <w:rsid w:val="2FB15B93"/>
    <w:rsid w:val="31A4E4F8"/>
    <w:rsid w:val="358F680E"/>
    <w:rsid w:val="37478891"/>
    <w:rsid w:val="3D7F65A5"/>
    <w:rsid w:val="3DD0E175"/>
    <w:rsid w:val="3DD520EF"/>
    <w:rsid w:val="3EF9507D"/>
    <w:rsid w:val="401C3BD0"/>
    <w:rsid w:val="41298CC5"/>
    <w:rsid w:val="4B158FBA"/>
    <w:rsid w:val="4E4D862C"/>
    <w:rsid w:val="4EEB9528"/>
    <w:rsid w:val="4F4C4829"/>
    <w:rsid w:val="50819735"/>
    <w:rsid w:val="5217F007"/>
    <w:rsid w:val="538D40FD"/>
    <w:rsid w:val="57707965"/>
    <w:rsid w:val="58E08ACA"/>
    <w:rsid w:val="5B70D526"/>
    <w:rsid w:val="621CBBE8"/>
    <w:rsid w:val="6457961D"/>
    <w:rsid w:val="6554807C"/>
    <w:rsid w:val="665DDC7B"/>
    <w:rsid w:val="72258DA4"/>
    <w:rsid w:val="791CBE0F"/>
    <w:rsid w:val="7B400F9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AD3FF"/>
  <w15:chartTrackingRefBased/>
  <w15:docId w15:val="{311D6BA1-B637-45B6-B35E-F1D1DADD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2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C71116"/>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9E3215"/>
    <w:pPr>
      <w:keepNext/>
      <w:keepLines/>
      <w:spacing w:after="360" w:line="360" w:lineRule="auto"/>
      <w:jc w:val="both"/>
      <w:outlineLvl w:val="1"/>
    </w:pPr>
    <w:rPr>
      <w:rFonts w:eastAsiaTheme="majorEastAsia" w:cstheme="majorBidi"/>
      <w:bCs/>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0D3D84"/>
    <w:pPr>
      <w:spacing w:after="1560"/>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0D3D84"/>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4E212E"/>
    <w:pPr>
      <w:spacing w:line="360" w:lineRule="auto"/>
      <w:ind w:left="720"/>
      <w:contextualSpacing/>
      <w:jc w:val="both"/>
    </w:pPr>
    <w:rPr>
      <w:bCs/>
      <w:lang w:eastAsia="en-PH"/>
    </w:rPr>
  </w:style>
  <w:style w:type="character" w:customStyle="1" w:styleId="Heading1Char">
    <w:name w:val="Heading 1 Char"/>
    <w:basedOn w:val="DefaultParagraphFont"/>
    <w:link w:val="Heading1"/>
    <w:uiPriority w:val="9"/>
    <w:rsid w:val="00C71116"/>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9E3215"/>
    <w:rPr>
      <w:rFonts w:ascii="Times New Roman" w:eastAsiaTheme="majorEastAsia" w:hAnsi="Times New Roman" w:cstheme="majorBidi"/>
      <w:b/>
      <w:bCs/>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882EB6"/>
    <w:pPr>
      <w:widowControl w:val="0"/>
      <w:spacing w:after="240"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882EB6"/>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45E1D"/>
    <w:pPr>
      <w:ind w:left="72"/>
      <w:jc w:val="both"/>
    </w:pPr>
    <w:rPr>
      <w:bCs/>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9777A6"/>
    <w:pPr>
      <w:spacing w:before="6000" w:after="6000"/>
      <w:jc w:val="center"/>
    </w:pPr>
    <w:rPr>
      <w:rFonts w:eastAsiaTheme="minorHAnsi" w:cs="Arial"/>
      <w:b/>
      <w:caps/>
      <w:kern w:val="2"/>
      <w:lang w:val="en-US" w:eastAsia="ko-KR"/>
    </w:rPr>
  </w:style>
  <w:style w:type="paragraph" w:styleId="NormalWeb">
    <w:name w:val="Normal (Web)"/>
    <w:basedOn w:val="Normal"/>
    <w:uiPriority w:val="99"/>
    <w:semiHidden/>
    <w:unhideWhenUsed/>
    <w:rsid w:val="00BC2E37"/>
    <w:pPr>
      <w:spacing w:before="100" w:beforeAutospacing="1" w:after="100" w:afterAutospacing="1"/>
      <w:jc w:val="left"/>
    </w:pPr>
    <w:rPr>
      <w:rFonts w:eastAsia="Times New Roman" w:cs="Times New Roman"/>
      <w:b w:val="0"/>
      <w:szCs w:val="24"/>
      <w:lang w:eastAsia="en-PH"/>
    </w:rPr>
  </w:style>
  <w:style w:type="character" w:styleId="Strong">
    <w:name w:val="Strong"/>
    <w:basedOn w:val="DefaultParagraphFont"/>
    <w:uiPriority w:val="22"/>
    <w:qFormat/>
    <w:rsid w:val="00BC2E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6.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CC0C4865E7C4044B2C2C42335D2715A" ma:contentTypeVersion="11" ma:contentTypeDescription="Create a new document." ma:contentTypeScope="" ma:versionID="b659a3dcf5a7f1962341790ace000c5a">
  <xsd:schema xmlns:xsd="http://www.w3.org/2001/XMLSchema" xmlns:xs="http://www.w3.org/2001/XMLSchema" xmlns:p="http://schemas.microsoft.com/office/2006/metadata/properties" xmlns:ns2="c789009a-58ee-462d-831d-2242651e65e5" xmlns:ns3="e7248a7d-4743-4ae0-bde8-47791538a767" targetNamespace="http://schemas.microsoft.com/office/2006/metadata/properties" ma:root="true" ma:fieldsID="13a74b5f00acf422ff91455967c438fb" ns2:_="" ns3:_="">
    <xsd:import namespace="c789009a-58ee-462d-831d-2242651e65e5"/>
    <xsd:import namespace="e7248a7d-4743-4ae0-bde8-47791538a7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9009a-58ee-462d-831d-2242651e6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8efa45e-f0d2-412f-a908-a739298a2d0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248a7d-4743-4ae0-bde8-47791538a76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bf02c1b-1a21-4295-833d-07b273ffd473}" ma:internalName="TaxCatchAll" ma:showField="CatchAllData" ma:web="e7248a7d-4743-4ae0-bde8-47791538a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789009a-58ee-462d-831d-2242651e65e5">
      <Terms xmlns="http://schemas.microsoft.com/office/infopath/2007/PartnerControls"/>
    </lcf76f155ced4ddcb4097134ff3c332f>
    <TaxCatchAll xmlns="e7248a7d-4743-4ae0-bde8-47791538a767" xsi:nil="true"/>
  </documentManagement>
</p:properties>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customXml/itemProps2.xml><?xml version="1.0" encoding="utf-8"?>
<ds:datastoreItem xmlns:ds="http://schemas.openxmlformats.org/officeDocument/2006/customXml" ds:itemID="{CFDA4652-79FB-4C78-962A-72F42BEAC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9009a-58ee-462d-831d-2242651e65e5"/>
    <ds:schemaRef ds:uri="e7248a7d-4743-4ae0-bde8-47791538a7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102A41-19A3-4B0E-B538-42F9A734B7E0}">
  <ds:schemaRefs>
    <ds:schemaRef ds:uri="http://schemas.microsoft.com/sharepoint/v3/contenttype/forms"/>
  </ds:schemaRefs>
</ds:datastoreItem>
</file>

<file path=customXml/itemProps4.xml><?xml version="1.0" encoding="utf-8"?>
<ds:datastoreItem xmlns:ds="http://schemas.openxmlformats.org/officeDocument/2006/customXml" ds:itemID="{76D2CFE4-D31F-4C76-9664-98AC0143B4F2}">
  <ds:schemaRefs>
    <ds:schemaRef ds:uri="http://schemas.microsoft.com/office/2006/metadata/properties"/>
    <ds:schemaRef ds:uri="http://schemas.microsoft.com/office/infopath/2007/PartnerControls"/>
    <ds:schemaRef ds:uri="c789009a-58ee-462d-831d-2242651e65e5"/>
    <ds:schemaRef ds:uri="e7248a7d-4743-4ae0-bde8-47791538a767"/>
  </ds:schemaRefs>
</ds:datastoreItem>
</file>

<file path=docProps/app.xml><?xml version="1.0" encoding="utf-8"?>
<Properties xmlns="http://schemas.openxmlformats.org/officeDocument/2006/extended-properties" xmlns:vt="http://schemas.openxmlformats.org/officeDocument/2006/docPropsVTypes">
  <Template>Capstone_Project_2_Template(3)</Template>
  <TotalTime>630</TotalTime>
  <Pages>37</Pages>
  <Words>4829</Words>
  <Characters>27531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Cherish Faeldin</cp:lastModifiedBy>
  <cp:revision>4</cp:revision>
  <dcterms:created xsi:type="dcterms:W3CDTF">2026-04-16T19:38:00Z</dcterms:created>
  <dcterms:modified xsi:type="dcterms:W3CDTF">2026-04-28T07:06:00Z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0x0101007CC0C4865E7C4044B2C2C42335D2715A</vt:lpwstr>
  </property>
  <property fmtid="{D5CDD505-2E9C-101B-9397-08002B2CF9AE}" pid="3" name="MediaServiceImageTags">
    <vt:lpwstr/>
  </property>
  <property fmtid="{D5CDD505-2E9C-101B-9397-08002B2CF9AE}" pid="4" name="GrammarlyDocumentId">
    <vt:lpwstr>931d2505-972c-4b76-ad04-0e121ddb04ff</vt:lpwstr>
  </property>
</Properties>
</file>